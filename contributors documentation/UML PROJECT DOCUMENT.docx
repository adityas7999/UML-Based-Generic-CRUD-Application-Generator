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552"/>
        <w:gridCol w:w="7374"/>
        <w:gridCol w:w="1154"/>
      </w:tblGrid>
      <w:tr w:rsidR="005854DB" w:rsidRPr="0092125E" w14:paraId="7AD4BF34" w14:textId="77777777" w:rsidTr="005854DB">
        <w:trPr>
          <w:trHeight w:val="1152"/>
        </w:trPr>
        <w:tc>
          <w:tcPr>
            <w:tcW w:w="9350" w:type="dxa"/>
            <w:gridSpan w:val="3"/>
            <w:vAlign w:val="center"/>
          </w:tcPr>
          <w:bookmarkStart w:id="0" w:name="_Toc800529"/>
          <w:p w14:paraId="1A7E5021" w14:textId="77777777" w:rsidR="005854DB" w:rsidRPr="005854DB" w:rsidRDefault="00000000" w:rsidP="005854DB">
            <w:pPr>
              <w:pStyle w:val="Title"/>
            </w:pPr>
            <w:sdt>
              <w:sdtPr>
                <w:alias w:val="Title"/>
                <w:tag w:val=""/>
                <w:id w:val="2016188051"/>
                <w:placeholder>
                  <w:docPart w:val="016C74269F424344B967DBB818E662D7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Content>
                <w:r w:rsidR="009E603D">
                  <w:t xml:space="preserve">UML </w:t>
                </w:r>
                <w:r w:rsidR="009E603D">
                  <w:rPr>
                    <w:rFonts w:ascii="Arial" w:hAnsi="Arial" w:cs="Arial"/>
                  </w:rPr>
                  <w:t>→</w:t>
                </w:r>
                <w:r w:rsidR="009E603D">
                  <w:t xml:space="preserve"> CRUD generator</w:t>
                </w:r>
              </w:sdtContent>
            </w:sdt>
          </w:p>
        </w:tc>
      </w:tr>
      <w:tr w:rsidR="005854DB" w:rsidRPr="0092125E" w14:paraId="6D0CB3D1" w14:textId="77777777" w:rsidTr="005854DB">
        <w:trPr>
          <w:trHeight w:val="144"/>
        </w:trPr>
        <w:tc>
          <w:tcPr>
            <w:tcW w:w="1440" w:type="dxa"/>
          </w:tcPr>
          <w:p w14:paraId="4EB81717" w14:textId="77777777" w:rsidR="005854DB" w:rsidRPr="0092125E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6840" w:type="dxa"/>
            <w:shd w:val="clear" w:color="auto" w:fill="F0CDA1" w:themeFill="accent1"/>
            <w:vAlign w:val="center"/>
          </w:tcPr>
          <w:p w14:paraId="075AA819" w14:textId="77777777" w:rsidR="005854DB" w:rsidRPr="0092125E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1070" w:type="dxa"/>
          </w:tcPr>
          <w:p w14:paraId="3BEF7949" w14:textId="77777777" w:rsidR="005854DB" w:rsidRPr="0092125E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</w:tr>
      <w:tr w:rsidR="005854DB" w14:paraId="196604F3" w14:textId="77777777" w:rsidTr="00A67285">
        <w:trPr>
          <w:trHeight w:val="1332"/>
        </w:trPr>
        <w:tc>
          <w:tcPr>
            <w:tcW w:w="9350" w:type="dxa"/>
            <w:gridSpan w:val="3"/>
          </w:tcPr>
          <w:sdt>
            <w:sdtPr>
              <w:alias w:val="Subtitle"/>
              <w:tag w:val=""/>
              <w:id w:val="1073854703"/>
              <w:placeholder>
                <w:docPart w:val="C3F86AE98DE8480AAFA280C5F755CE6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appearance w15:val="hidden"/>
              <w:text/>
            </w:sdtPr>
            <w:sdtContent>
              <w:p w14:paraId="1B5B5203" w14:textId="77777777" w:rsidR="005854DB" w:rsidRPr="005854DB" w:rsidRDefault="009E603D" w:rsidP="005854DB">
                <w:pPr>
                  <w:pStyle w:val="Subtitle"/>
                </w:pPr>
                <w:r>
                  <w:t>Workload Management</w:t>
                </w:r>
              </w:p>
            </w:sdtContent>
          </w:sdt>
        </w:tc>
      </w:tr>
    </w:tbl>
    <w:bookmarkEnd w:id="0"/>
    <w:p w14:paraId="79D8992B" w14:textId="77777777" w:rsidR="00BD0C60" w:rsidRDefault="009E603D" w:rsidP="009E603D">
      <w:pPr>
        <w:pStyle w:val="Heading1"/>
      </w:pPr>
      <w:r>
        <w:t>Work flow</w:t>
      </w:r>
    </w:p>
    <w:p w14:paraId="0578FDFC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🧠</w:t>
      </w:r>
      <w:r w:rsidRPr="009E603D">
        <w:rPr>
          <w:b/>
          <w:bCs/>
          <w:lang w:val="en-IN"/>
        </w:rPr>
        <w:t xml:space="preserve"> Step-by-Step: Spiral in </w:t>
      </w:r>
      <w:r>
        <w:rPr>
          <w:b/>
          <w:bCs/>
          <w:i/>
          <w:iCs/>
          <w:lang w:val="en-IN"/>
        </w:rPr>
        <w:t>Our</w:t>
      </w:r>
      <w:r w:rsidRPr="009E603D">
        <w:rPr>
          <w:b/>
          <w:bCs/>
          <w:lang w:val="en-IN"/>
        </w:rPr>
        <w:t xml:space="preserve"> Project</w:t>
      </w:r>
    </w:p>
    <w:p w14:paraId="0DB46DAA" w14:textId="77777777" w:rsidR="009E603D" w:rsidRPr="009E603D" w:rsidRDefault="009E603D" w:rsidP="009E603D">
      <w:pPr>
        <w:rPr>
          <w:lang w:val="en-IN"/>
        </w:rPr>
      </w:pPr>
      <w:r>
        <w:rPr>
          <w:lang w:val="en-IN"/>
        </w:rPr>
        <w:t>Our</w:t>
      </w:r>
      <w:r w:rsidRPr="009E603D">
        <w:rPr>
          <w:lang w:val="en-IN"/>
        </w:rPr>
        <w:t xml:space="preserve"> project has 4 natural high-risk components:</w:t>
      </w:r>
    </w:p>
    <w:p w14:paraId="5DDFC050" w14:textId="77777777" w:rsidR="009E603D" w:rsidRPr="009E603D" w:rsidRDefault="009E603D" w:rsidP="009E603D">
      <w:pPr>
        <w:numPr>
          <w:ilvl w:val="0"/>
          <w:numId w:val="47"/>
        </w:numPr>
        <w:rPr>
          <w:lang w:val="en-IN"/>
        </w:rPr>
      </w:pPr>
      <w:r w:rsidRPr="009E603D">
        <w:rPr>
          <w:lang w:val="en-IN"/>
        </w:rPr>
        <w:t>XMI Parsing</w:t>
      </w:r>
    </w:p>
    <w:p w14:paraId="6BE1A7AF" w14:textId="77777777" w:rsidR="009E603D" w:rsidRPr="009E603D" w:rsidRDefault="009E603D" w:rsidP="009E603D">
      <w:pPr>
        <w:numPr>
          <w:ilvl w:val="0"/>
          <w:numId w:val="47"/>
        </w:numPr>
        <w:rPr>
          <w:lang w:val="en-IN"/>
        </w:rPr>
      </w:pPr>
      <w:r w:rsidRPr="009E603D">
        <w:rPr>
          <w:lang w:val="en-IN"/>
        </w:rPr>
        <w:t>Data Type Mapping</w:t>
      </w:r>
    </w:p>
    <w:p w14:paraId="4AEAD09F" w14:textId="77777777" w:rsidR="009E603D" w:rsidRPr="009E603D" w:rsidRDefault="009E603D" w:rsidP="009E603D">
      <w:pPr>
        <w:numPr>
          <w:ilvl w:val="0"/>
          <w:numId w:val="47"/>
        </w:numPr>
        <w:rPr>
          <w:lang w:val="en-IN"/>
        </w:rPr>
      </w:pPr>
      <w:r w:rsidRPr="009E603D">
        <w:rPr>
          <w:lang w:val="en-IN"/>
        </w:rPr>
        <w:t>SQL Generation</w:t>
      </w:r>
    </w:p>
    <w:p w14:paraId="2D523AE8" w14:textId="77777777" w:rsidR="009E603D" w:rsidRPr="009E603D" w:rsidRDefault="009E603D" w:rsidP="009E603D">
      <w:pPr>
        <w:numPr>
          <w:ilvl w:val="0"/>
          <w:numId w:val="47"/>
        </w:numPr>
        <w:rPr>
          <w:lang w:val="en-IN"/>
        </w:rPr>
      </w:pPr>
      <w:r w:rsidRPr="009E603D">
        <w:rPr>
          <w:lang w:val="en-IN"/>
        </w:rPr>
        <w:t>Flask Code Generation</w:t>
      </w:r>
    </w:p>
    <w:p w14:paraId="46AA9346" w14:textId="77777777" w:rsidR="009E603D" w:rsidRPr="009E603D" w:rsidRDefault="009E603D" w:rsidP="009E603D">
      <w:pPr>
        <w:rPr>
          <w:lang w:val="en-IN"/>
        </w:rPr>
      </w:pPr>
      <w:proofErr w:type="gramStart"/>
      <w:r w:rsidRPr="009E603D">
        <w:rPr>
          <w:lang w:val="en-IN"/>
        </w:rPr>
        <w:t>So</w:t>
      </w:r>
      <w:proofErr w:type="gramEnd"/>
      <w:r w:rsidRPr="009E603D">
        <w:rPr>
          <w:lang w:val="en-IN"/>
        </w:rPr>
        <w:t xml:space="preserve"> we build them in spirals.</w:t>
      </w:r>
    </w:p>
    <w:p w14:paraId="18E0B8BA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09EC0A98">
          <v:rect id="_x0000_i1025" style="width:0;height:1.5pt" o:hralign="center" o:hrstd="t" o:hr="t" fillcolor="#a0a0a0" stroked="f"/>
        </w:pict>
      </w:r>
    </w:p>
    <w:p w14:paraId="001B7850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🌀</w:t>
      </w:r>
      <w:r w:rsidRPr="009E603D">
        <w:rPr>
          <w:b/>
          <w:bCs/>
          <w:lang w:val="en-IN"/>
        </w:rPr>
        <w:t xml:space="preserve"> Spiral 1 – Core Parsing Risk</w:t>
      </w:r>
    </w:p>
    <w:p w14:paraId="38E34624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Objective:</w:t>
      </w:r>
    </w:p>
    <w:p w14:paraId="0206ABF3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Can we reliably extract UML Classes and Attributes from XMI?</w:t>
      </w:r>
    </w:p>
    <w:p w14:paraId="54FF351C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Risks:</w:t>
      </w:r>
    </w:p>
    <w:p w14:paraId="5DA556FA" w14:textId="77777777" w:rsidR="009E603D" w:rsidRPr="009E603D" w:rsidRDefault="009E603D" w:rsidP="009E603D">
      <w:pPr>
        <w:numPr>
          <w:ilvl w:val="0"/>
          <w:numId w:val="48"/>
        </w:numPr>
        <w:rPr>
          <w:lang w:val="en-IN"/>
        </w:rPr>
      </w:pPr>
      <w:r w:rsidRPr="009E603D">
        <w:rPr>
          <w:lang w:val="en-IN"/>
        </w:rPr>
        <w:t>XMI structure inconsistency</w:t>
      </w:r>
    </w:p>
    <w:p w14:paraId="2B06A391" w14:textId="77777777" w:rsidR="009E603D" w:rsidRPr="009E603D" w:rsidRDefault="009E603D" w:rsidP="009E603D">
      <w:pPr>
        <w:numPr>
          <w:ilvl w:val="0"/>
          <w:numId w:val="48"/>
        </w:numPr>
        <w:rPr>
          <w:lang w:val="en-IN"/>
        </w:rPr>
      </w:pPr>
      <w:proofErr w:type="spellStart"/>
      <w:r w:rsidRPr="009E603D">
        <w:rPr>
          <w:lang w:val="en-IN"/>
        </w:rPr>
        <w:t>StarUML</w:t>
      </w:r>
      <w:proofErr w:type="spellEnd"/>
      <w:r w:rsidRPr="009E603D">
        <w:rPr>
          <w:lang w:val="en-IN"/>
        </w:rPr>
        <w:t xml:space="preserve"> version differences</w:t>
      </w:r>
    </w:p>
    <w:p w14:paraId="38BDB6FC" w14:textId="77777777" w:rsidR="009E603D" w:rsidRPr="009E603D" w:rsidRDefault="009E603D" w:rsidP="009E603D">
      <w:pPr>
        <w:numPr>
          <w:ilvl w:val="0"/>
          <w:numId w:val="48"/>
        </w:numPr>
        <w:rPr>
          <w:lang w:val="en-IN"/>
        </w:rPr>
      </w:pPr>
      <w:r w:rsidRPr="009E603D">
        <w:rPr>
          <w:lang w:val="en-IN"/>
        </w:rPr>
        <w:t>Malformed files</w:t>
      </w:r>
    </w:p>
    <w:p w14:paraId="6121BC0F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Activities:</w:t>
      </w:r>
    </w:p>
    <w:p w14:paraId="66387579" w14:textId="77777777" w:rsidR="009E603D" w:rsidRPr="009E603D" w:rsidRDefault="009E603D" w:rsidP="009E603D">
      <w:pPr>
        <w:numPr>
          <w:ilvl w:val="0"/>
          <w:numId w:val="49"/>
        </w:numPr>
        <w:rPr>
          <w:lang w:val="en-IN"/>
        </w:rPr>
      </w:pPr>
      <w:r w:rsidRPr="009E603D">
        <w:rPr>
          <w:lang w:val="en-IN"/>
        </w:rPr>
        <w:t>Build minimal parser</w:t>
      </w:r>
    </w:p>
    <w:p w14:paraId="1EFF7D9F" w14:textId="77777777" w:rsidR="009E603D" w:rsidRPr="009E603D" w:rsidRDefault="009E603D" w:rsidP="009E603D">
      <w:pPr>
        <w:numPr>
          <w:ilvl w:val="0"/>
          <w:numId w:val="49"/>
        </w:numPr>
        <w:rPr>
          <w:lang w:val="en-IN"/>
        </w:rPr>
      </w:pPr>
      <w:r w:rsidRPr="009E603D">
        <w:rPr>
          <w:lang w:val="en-IN"/>
        </w:rPr>
        <w:t>Extract class names + attributes only</w:t>
      </w:r>
    </w:p>
    <w:p w14:paraId="4A830E5C" w14:textId="77777777" w:rsidR="009E603D" w:rsidRPr="009E603D" w:rsidRDefault="009E603D" w:rsidP="009E603D">
      <w:pPr>
        <w:numPr>
          <w:ilvl w:val="0"/>
          <w:numId w:val="49"/>
        </w:numPr>
        <w:rPr>
          <w:lang w:val="en-IN"/>
        </w:rPr>
      </w:pPr>
      <w:r w:rsidRPr="009E603D">
        <w:rPr>
          <w:lang w:val="en-IN"/>
        </w:rPr>
        <w:t>Ignore relationships</w:t>
      </w:r>
    </w:p>
    <w:p w14:paraId="20CAB1D8" w14:textId="77777777" w:rsidR="009E603D" w:rsidRPr="009E603D" w:rsidRDefault="009E603D" w:rsidP="009E603D">
      <w:pPr>
        <w:numPr>
          <w:ilvl w:val="0"/>
          <w:numId w:val="49"/>
        </w:numPr>
        <w:rPr>
          <w:lang w:val="en-IN"/>
        </w:rPr>
      </w:pPr>
      <w:r w:rsidRPr="009E603D">
        <w:rPr>
          <w:lang w:val="en-IN"/>
        </w:rPr>
        <w:t>Validate 3–4 sample XMI files</w:t>
      </w:r>
    </w:p>
    <w:p w14:paraId="1B157DD1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Deliverable:</w:t>
      </w:r>
    </w:p>
    <w:p w14:paraId="2288864E" w14:textId="77777777" w:rsidR="009E603D" w:rsidRPr="009E603D" w:rsidRDefault="009E603D" w:rsidP="009E603D">
      <w:pPr>
        <w:numPr>
          <w:ilvl w:val="0"/>
          <w:numId w:val="50"/>
        </w:numPr>
        <w:rPr>
          <w:lang w:val="en-IN"/>
        </w:rPr>
      </w:pPr>
      <w:r w:rsidRPr="009E603D">
        <w:rPr>
          <w:lang w:val="en-IN"/>
        </w:rPr>
        <w:t>Parsed JSON representation of UML model</w:t>
      </w:r>
    </w:p>
    <w:p w14:paraId="6A952DD5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lastRenderedPageBreak/>
        <w:t>If this fails → project fails.</w:t>
      </w:r>
      <w:r w:rsidRPr="009E603D">
        <w:rPr>
          <w:lang w:val="en-IN"/>
        </w:rPr>
        <w:br/>
        <w:t>So we tackle it first.</w:t>
      </w:r>
    </w:p>
    <w:p w14:paraId="780C39DD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3F5F2071">
          <v:rect id="_x0000_i1026" style="width:0;height:1.5pt" o:hralign="center" o:hrstd="t" o:hr="t" fillcolor="#a0a0a0" stroked="f"/>
        </w:pict>
      </w:r>
    </w:p>
    <w:p w14:paraId="0814CC4C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🌀</w:t>
      </w:r>
      <w:r w:rsidRPr="009E603D">
        <w:rPr>
          <w:b/>
          <w:bCs/>
          <w:lang w:val="en-IN"/>
        </w:rPr>
        <w:t xml:space="preserve"> Spiral 2 – Data Type &amp; Schema Risk</w:t>
      </w:r>
    </w:p>
    <w:p w14:paraId="20EE4093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Objective:</w:t>
      </w:r>
    </w:p>
    <w:p w14:paraId="6F300D62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Can UML types be correctly converted to MySQL?</w:t>
      </w:r>
    </w:p>
    <w:p w14:paraId="217E5B78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Risks:</w:t>
      </w:r>
    </w:p>
    <w:p w14:paraId="0787CF9B" w14:textId="77777777" w:rsidR="009E603D" w:rsidRPr="009E603D" w:rsidRDefault="009E603D" w:rsidP="009E603D">
      <w:pPr>
        <w:numPr>
          <w:ilvl w:val="0"/>
          <w:numId w:val="51"/>
        </w:numPr>
        <w:rPr>
          <w:lang w:val="en-IN"/>
        </w:rPr>
      </w:pPr>
      <w:r w:rsidRPr="009E603D">
        <w:rPr>
          <w:lang w:val="en-IN"/>
        </w:rPr>
        <w:t>Incorrect type mapping</w:t>
      </w:r>
    </w:p>
    <w:p w14:paraId="00342BF4" w14:textId="77777777" w:rsidR="009E603D" w:rsidRPr="009E603D" w:rsidRDefault="009E603D" w:rsidP="009E603D">
      <w:pPr>
        <w:numPr>
          <w:ilvl w:val="0"/>
          <w:numId w:val="51"/>
        </w:numPr>
        <w:rPr>
          <w:lang w:val="en-IN"/>
        </w:rPr>
      </w:pPr>
      <w:r w:rsidRPr="009E603D">
        <w:rPr>
          <w:lang w:val="en-IN"/>
        </w:rPr>
        <w:t>Nullability handling</w:t>
      </w:r>
    </w:p>
    <w:p w14:paraId="6C86DD6B" w14:textId="77777777" w:rsidR="009E603D" w:rsidRPr="009E603D" w:rsidRDefault="009E603D" w:rsidP="009E603D">
      <w:pPr>
        <w:numPr>
          <w:ilvl w:val="0"/>
          <w:numId w:val="51"/>
        </w:numPr>
        <w:rPr>
          <w:lang w:val="en-IN"/>
        </w:rPr>
      </w:pPr>
      <w:r w:rsidRPr="009E603D">
        <w:rPr>
          <w:lang w:val="en-IN"/>
        </w:rPr>
        <w:t>Primary key strategy</w:t>
      </w:r>
    </w:p>
    <w:p w14:paraId="0CE95167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Activities:</w:t>
      </w:r>
    </w:p>
    <w:p w14:paraId="6DE4A41F" w14:textId="77777777" w:rsidR="009E603D" w:rsidRPr="009E603D" w:rsidRDefault="009E603D" w:rsidP="009E603D">
      <w:pPr>
        <w:numPr>
          <w:ilvl w:val="0"/>
          <w:numId w:val="52"/>
        </w:numPr>
        <w:rPr>
          <w:lang w:val="en-IN"/>
        </w:rPr>
      </w:pPr>
      <w:r w:rsidRPr="009E603D">
        <w:rPr>
          <w:lang w:val="en-IN"/>
        </w:rPr>
        <w:t>Implement type mapping table</w:t>
      </w:r>
    </w:p>
    <w:p w14:paraId="777932F1" w14:textId="77777777" w:rsidR="009E603D" w:rsidRPr="009E603D" w:rsidRDefault="009E603D" w:rsidP="009E603D">
      <w:pPr>
        <w:numPr>
          <w:ilvl w:val="0"/>
          <w:numId w:val="52"/>
        </w:numPr>
        <w:rPr>
          <w:lang w:val="en-IN"/>
        </w:rPr>
      </w:pPr>
      <w:r w:rsidRPr="009E603D">
        <w:rPr>
          <w:lang w:val="en-IN"/>
        </w:rPr>
        <w:t>Generate basic CREATE TABLE</w:t>
      </w:r>
    </w:p>
    <w:p w14:paraId="7FA44726" w14:textId="77777777" w:rsidR="009E603D" w:rsidRPr="009E603D" w:rsidRDefault="009E603D" w:rsidP="009E603D">
      <w:pPr>
        <w:numPr>
          <w:ilvl w:val="0"/>
          <w:numId w:val="52"/>
        </w:numPr>
        <w:rPr>
          <w:lang w:val="en-IN"/>
        </w:rPr>
      </w:pPr>
      <w:r w:rsidRPr="009E603D">
        <w:rPr>
          <w:lang w:val="en-IN"/>
        </w:rPr>
        <w:t>Test schema on MySQL</w:t>
      </w:r>
    </w:p>
    <w:p w14:paraId="5C4A89E5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Deliverable:</w:t>
      </w:r>
    </w:p>
    <w:p w14:paraId="3298F13B" w14:textId="77777777" w:rsidR="009E603D" w:rsidRPr="009E603D" w:rsidRDefault="009E603D" w:rsidP="009E603D">
      <w:pPr>
        <w:numPr>
          <w:ilvl w:val="0"/>
          <w:numId w:val="53"/>
        </w:numPr>
        <w:rPr>
          <w:lang w:val="en-IN"/>
        </w:rPr>
      </w:pPr>
      <w:r w:rsidRPr="009E603D">
        <w:rPr>
          <w:lang w:val="en-IN"/>
        </w:rPr>
        <w:t xml:space="preserve">Working </w:t>
      </w:r>
      <w:proofErr w:type="spellStart"/>
      <w:r w:rsidRPr="009E603D">
        <w:rPr>
          <w:lang w:val="en-IN"/>
        </w:rPr>
        <w:t>schema.sql</w:t>
      </w:r>
      <w:proofErr w:type="spellEnd"/>
      <w:r w:rsidRPr="009E603D">
        <w:rPr>
          <w:lang w:val="en-IN"/>
        </w:rPr>
        <w:t xml:space="preserve"> generator</w:t>
      </w:r>
    </w:p>
    <w:p w14:paraId="306B3283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Now risk reduces significantly.</w:t>
      </w:r>
    </w:p>
    <w:p w14:paraId="1B7D8969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3F6C63DF">
          <v:rect id="_x0000_i1027" style="width:0;height:1.5pt" o:hralign="center" o:hrstd="t" o:hr="t" fillcolor="#a0a0a0" stroked="f"/>
        </w:pict>
      </w:r>
    </w:p>
    <w:p w14:paraId="3A0D2F00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🌀</w:t>
      </w:r>
      <w:r w:rsidRPr="009E603D">
        <w:rPr>
          <w:b/>
          <w:bCs/>
          <w:lang w:val="en-IN"/>
        </w:rPr>
        <w:t xml:space="preserve"> Spiral 3 – Relationship &amp; Foreign Key Risk</w:t>
      </w:r>
    </w:p>
    <w:p w14:paraId="26D0F323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Objective:</w:t>
      </w:r>
    </w:p>
    <w:p w14:paraId="390C3AEA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Handle associations (1:1, </w:t>
      </w:r>
      <w:proofErr w:type="gramStart"/>
      <w:r w:rsidRPr="009E603D">
        <w:rPr>
          <w:lang w:val="en-IN"/>
        </w:rPr>
        <w:t>1:*</w:t>
      </w:r>
      <w:proofErr w:type="gramEnd"/>
      <w:r w:rsidRPr="009E603D">
        <w:rPr>
          <w:lang w:val="en-IN"/>
        </w:rPr>
        <w:t>).</w:t>
      </w:r>
    </w:p>
    <w:p w14:paraId="253CFB80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Risks:</w:t>
      </w:r>
    </w:p>
    <w:p w14:paraId="2F8924D5" w14:textId="77777777" w:rsidR="009E603D" w:rsidRPr="009E603D" w:rsidRDefault="009E603D" w:rsidP="009E603D">
      <w:pPr>
        <w:numPr>
          <w:ilvl w:val="0"/>
          <w:numId w:val="54"/>
        </w:numPr>
        <w:rPr>
          <w:lang w:val="en-IN"/>
        </w:rPr>
      </w:pPr>
      <w:r w:rsidRPr="009E603D">
        <w:rPr>
          <w:lang w:val="en-IN"/>
        </w:rPr>
        <w:t>Wrong FK placement</w:t>
      </w:r>
    </w:p>
    <w:p w14:paraId="3B56D639" w14:textId="77777777" w:rsidR="009E603D" w:rsidRPr="009E603D" w:rsidRDefault="009E603D" w:rsidP="009E603D">
      <w:pPr>
        <w:numPr>
          <w:ilvl w:val="0"/>
          <w:numId w:val="54"/>
        </w:numPr>
        <w:rPr>
          <w:lang w:val="en-IN"/>
        </w:rPr>
      </w:pPr>
      <w:r w:rsidRPr="009E603D">
        <w:rPr>
          <w:lang w:val="en-IN"/>
        </w:rPr>
        <w:t>Circular references</w:t>
      </w:r>
    </w:p>
    <w:p w14:paraId="0D651031" w14:textId="77777777" w:rsidR="009E603D" w:rsidRPr="009E603D" w:rsidRDefault="009E603D" w:rsidP="009E603D">
      <w:pPr>
        <w:numPr>
          <w:ilvl w:val="0"/>
          <w:numId w:val="54"/>
        </w:numPr>
        <w:rPr>
          <w:lang w:val="en-IN"/>
        </w:rPr>
      </w:pPr>
      <w:r w:rsidRPr="009E603D">
        <w:rPr>
          <w:lang w:val="en-IN"/>
        </w:rPr>
        <w:t>Naming conflicts</w:t>
      </w:r>
    </w:p>
    <w:p w14:paraId="792AE636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Activities:</w:t>
      </w:r>
    </w:p>
    <w:p w14:paraId="7DCEB194" w14:textId="77777777" w:rsidR="009E603D" w:rsidRPr="009E603D" w:rsidRDefault="009E603D" w:rsidP="009E603D">
      <w:pPr>
        <w:numPr>
          <w:ilvl w:val="0"/>
          <w:numId w:val="55"/>
        </w:numPr>
        <w:rPr>
          <w:lang w:val="en-IN"/>
        </w:rPr>
      </w:pPr>
      <w:r w:rsidRPr="009E603D">
        <w:rPr>
          <w:lang w:val="en-IN"/>
        </w:rPr>
        <w:t>Parse association tags</w:t>
      </w:r>
    </w:p>
    <w:p w14:paraId="7D7F86A7" w14:textId="77777777" w:rsidR="009E603D" w:rsidRPr="009E603D" w:rsidRDefault="009E603D" w:rsidP="009E603D">
      <w:pPr>
        <w:numPr>
          <w:ilvl w:val="0"/>
          <w:numId w:val="55"/>
        </w:numPr>
        <w:rPr>
          <w:lang w:val="en-IN"/>
        </w:rPr>
      </w:pPr>
      <w:r w:rsidRPr="009E603D">
        <w:rPr>
          <w:lang w:val="en-IN"/>
        </w:rPr>
        <w:t>Generate FK constraints</w:t>
      </w:r>
    </w:p>
    <w:p w14:paraId="205DB9AB" w14:textId="77777777" w:rsidR="009E603D" w:rsidRPr="009E603D" w:rsidRDefault="009E603D" w:rsidP="009E603D">
      <w:pPr>
        <w:numPr>
          <w:ilvl w:val="0"/>
          <w:numId w:val="55"/>
        </w:numPr>
        <w:rPr>
          <w:lang w:val="en-IN"/>
        </w:rPr>
      </w:pPr>
      <w:r w:rsidRPr="009E603D">
        <w:rPr>
          <w:lang w:val="en-IN"/>
        </w:rPr>
        <w:t>Validate with sample UML models</w:t>
      </w:r>
    </w:p>
    <w:p w14:paraId="46A8987B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lastRenderedPageBreak/>
        <w:t>Deliverable:</w:t>
      </w:r>
    </w:p>
    <w:p w14:paraId="4CEE8BD6" w14:textId="77777777" w:rsidR="009E603D" w:rsidRPr="009E603D" w:rsidRDefault="009E603D" w:rsidP="009E603D">
      <w:pPr>
        <w:numPr>
          <w:ilvl w:val="0"/>
          <w:numId w:val="56"/>
        </w:numPr>
        <w:rPr>
          <w:lang w:val="en-IN"/>
        </w:rPr>
      </w:pPr>
      <w:r w:rsidRPr="009E603D">
        <w:rPr>
          <w:lang w:val="en-IN"/>
        </w:rPr>
        <w:t>Complete relational schema support</w:t>
      </w:r>
    </w:p>
    <w:p w14:paraId="767772D2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This is technically complex → good Spiral use case.</w:t>
      </w:r>
    </w:p>
    <w:p w14:paraId="5F7CD993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3C402D2A">
          <v:rect id="_x0000_i1028" style="width:0;height:1.5pt" o:hralign="center" o:hrstd="t" o:hr="t" fillcolor="#a0a0a0" stroked="f"/>
        </w:pict>
      </w:r>
    </w:p>
    <w:p w14:paraId="53B3BCD6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🌀</w:t>
      </w:r>
      <w:r w:rsidRPr="009E603D">
        <w:rPr>
          <w:b/>
          <w:bCs/>
          <w:lang w:val="en-IN"/>
        </w:rPr>
        <w:t xml:space="preserve"> Spiral 4 – Backend Code Generation</w:t>
      </w:r>
    </w:p>
    <w:p w14:paraId="31602ED1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Objective:</w:t>
      </w:r>
    </w:p>
    <w:p w14:paraId="51F0CFEE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Generate Flask CRUD layers.</w:t>
      </w:r>
    </w:p>
    <w:p w14:paraId="1E65CCA8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Risks:</w:t>
      </w:r>
    </w:p>
    <w:p w14:paraId="426911C9" w14:textId="77777777" w:rsidR="009E603D" w:rsidRPr="009E603D" w:rsidRDefault="009E603D" w:rsidP="009E603D">
      <w:pPr>
        <w:numPr>
          <w:ilvl w:val="0"/>
          <w:numId w:val="57"/>
        </w:numPr>
        <w:rPr>
          <w:lang w:val="en-IN"/>
        </w:rPr>
      </w:pPr>
      <w:r w:rsidRPr="009E603D">
        <w:rPr>
          <w:lang w:val="en-IN"/>
        </w:rPr>
        <w:t>Route generation errors</w:t>
      </w:r>
    </w:p>
    <w:p w14:paraId="53DC342B" w14:textId="77777777" w:rsidR="009E603D" w:rsidRPr="009E603D" w:rsidRDefault="009E603D" w:rsidP="009E603D">
      <w:pPr>
        <w:numPr>
          <w:ilvl w:val="0"/>
          <w:numId w:val="57"/>
        </w:numPr>
        <w:rPr>
          <w:lang w:val="en-IN"/>
        </w:rPr>
      </w:pPr>
      <w:r w:rsidRPr="009E603D">
        <w:rPr>
          <w:lang w:val="en-IN"/>
        </w:rPr>
        <w:t>SQL injection vulnerabilities</w:t>
      </w:r>
    </w:p>
    <w:p w14:paraId="41CA41E5" w14:textId="77777777" w:rsidR="009E603D" w:rsidRPr="009E603D" w:rsidRDefault="009E603D" w:rsidP="009E603D">
      <w:pPr>
        <w:numPr>
          <w:ilvl w:val="0"/>
          <w:numId w:val="57"/>
        </w:numPr>
        <w:rPr>
          <w:lang w:val="en-IN"/>
        </w:rPr>
      </w:pPr>
      <w:r w:rsidRPr="009E603D">
        <w:rPr>
          <w:lang w:val="en-IN"/>
        </w:rPr>
        <w:t>Incorrect entity-table mapping</w:t>
      </w:r>
    </w:p>
    <w:p w14:paraId="074EB3BB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Activities:</w:t>
      </w:r>
    </w:p>
    <w:p w14:paraId="7151AF9F" w14:textId="77777777" w:rsidR="009E603D" w:rsidRPr="009E603D" w:rsidRDefault="009E603D" w:rsidP="009E603D">
      <w:pPr>
        <w:numPr>
          <w:ilvl w:val="0"/>
          <w:numId w:val="58"/>
        </w:numPr>
        <w:rPr>
          <w:lang w:val="en-IN"/>
        </w:rPr>
      </w:pPr>
      <w:r w:rsidRPr="009E603D">
        <w:rPr>
          <w:lang w:val="en-IN"/>
        </w:rPr>
        <w:t>Generate Model layer first</w:t>
      </w:r>
    </w:p>
    <w:p w14:paraId="65CB6AC9" w14:textId="77777777" w:rsidR="009E603D" w:rsidRPr="009E603D" w:rsidRDefault="009E603D" w:rsidP="009E603D">
      <w:pPr>
        <w:numPr>
          <w:ilvl w:val="0"/>
          <w:numId w:val="58"/>
        </w:numPr>
        <w:rPr>
          <w:lang w:val="en-IN"/>
        </w:rPr>
      </w:pPr>
      <w:r w:rsidRPr="009E603D">
        <w:rPr>
          <w:lang w:val="en-IN"/>
        </w:rPr>
        <w:t>Then Repository</w:t>
      </w:r>
    </w:p>
    <w:p w14:paraId="47CC7CF5" w14:textId="77777777" w:rsidR="009E603D" w:rsidRPr="009E603D" w:rsidRDefault="009E603D" w:rsidP="009E603D">
      <w:pPr>
        <w:numPr>
          <w:ilvl w:val="0"/>
          <w:numId w:val="58"/>
        </w:numPr>
        <w:rPr>
          <w:lang w:val="en-IN"/>
        </w:rPr>
      </w:pPr>
      <w:r w:rsidRPr="009E603D">
        <w:rPr>
          <w:lang w:val="en-IN"/>
        </w:rPr>
        <w:t>Then Controller</w:t>
      </w:r>
    </w:p>
    <w:p w14:paraId="0AE297FA" w14:textId="77777777" w:rsidR="009E603D" w:rsidRPr="009E603D" w:rsidRDefault="009E603D" w:rsidP="009E603D">
      <w:pPr>
        <w:numPr>
          <w:ilvl w:val="0"/>
          <w:numId w:val="58"/>
        </w:numPr>
        <w:rPr>
          <w:lang w:val="en-IN"/>
        </w:rPr>
      </w:pPr>
      <w:r w:rsidRPr="009E603D">
        <w:rPr>
          <w:lang w:val="en-IN"/>
        </w:rPr>
        <w:t>Test API using Postman</w:t>
      </w:r>
    </w:p>
    <w:p w14:paraId="31ED048C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Deliverable:</w:t>
      </w:r>
    </w:p>
    <w:p w14:paraId="6CD44792" w14:textId="77777777" w:rsidR="009E603D" w:rsidRPr="009E603D" w:rsidRDefault="009E603D" w:rsidP="009E603D">
      <w:pPr>
        <w:numPr>
          <w:ilvl w:val="0"/>
          <w:numId w:val="59"/>
        </w:numPr>
        <w:rPr>
          <w:lang w:val="en-IN"/>
        </w:rPr>
      </w:pPr>
      <w:r w:rsidRPr="009E603D">
        <w:rPr>
          <w:lang w:val="en-IN"/>
        </w:rPr>
        <w:t>Fully working CRUD backend</w:t>
      </w:r>
    </w:p>
    <w:p w14:paraId="26CAAEA4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05118538">
          <v:rect id="_x0000_i1029" style="width:0;height:1.5pt" o:hralign="center" o:hrstd="t" o:hr="t" fillcolor="#a0a0a0" stroked="f"/>
        </w:pict>
      </w:r>
    </w:p>
    <w:p w14:paraId="489A9422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🌀</w:t>
      </w:r>
      <w:r w:rsidRPr="009E603D">
        <w:rPr>
          <w:b/>
          <w:bCs/>
          <w:lang w:val="en-IN"/>
        </w:rPr>
        <w:t xml:space="preserve"> Final Spiral – Hardening &amp; Validation</w:t>
      </w:r>
    </w:p>
    <w:p w14:paraId="6D31ABEC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Objective:</w:t>
      </w:r>
    </w:p>
    <w:p w14:paraId="259D7931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Stability &amp; polish.</w:t>
      </w:r>
    </w:p>
    <w:p w14:paraId="253F1B67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Activities:</w:t>
      </w:r>
    </w:p>
    <w:p w14:paraId="010B06A7" w14:textId="77777777" w:rsidR="009E603D" w:rsidRPr="009E603D" w:rsidRDefault="009E603D" w:rsidP="009E603D">
      <w:pPr>
        <w:numPr>
          <w:ilvl w:val="0"/>
          <w:numId w:val="60"/>
        </w:numPr>
        <w:rPr>
          <w:lang w:val="en-IN"/>
        </w:rPr>
      </w:pPr>
      <w:r w:rsidRPr="009E603D">
        <w:rPr>
          <w:lang w:val="en-IN"/>
        </w:rPr>
        <w:t>Performance testing (≤5 sec for 20 classes)</w:t>
      </w:r>
    </w:p>
    <w:p w14:paraId="1F0AEC0B" w14:textId="77777777" w:rsidR="009E603D" w:rsidRPr="009E603D" w:rsidRDefault="009E603D" w:rsidP="009E603D">
      <w:pPr>
        <w:numPr>
          <w:ilvl w:val="0"/>
          <w:numId w:val="60"/>
        </w:numPr>
        <w:rPr>
          <w:lang w:val="en-IN"/>
        </w:rPr>
      </w:pPr>
      <w:r w:rsidRPr="009E603D">
        <w:rPr>
          <w:lang w:val="en-IN"/>
        </w:rPr>
        <w:t>Invalid input handling</w:t>
      </w:r>
    </w:p>
    <w:p w14:paraId="010E1E65" w14:textId="77777777" w:rsidR="009E603D" w:rsidRPr="009E603D" w:rsidRDefault="009E603D" w:rsidP="009E603D">
      <w:pPr>
        <w:numPr>
          <w:ilvl w:val="0"/>
          <w:numId w:val="60"/>
        </w:numPr>
        <w:rPr>
          <w:lang w:val="en-IN"/>
        </w:rPr>
      </w:pPr>
      <w:r w:rsidRPr="009E603D">
        <w:rPr>
          <w:lang w:val="en-IN"/>
        </w:rPr>
        <w:t>Template separation (Jinja2)</w:t>
      </w:r>
    </w:p>
    <w:p w14:paraId="15B0B0BE" w14:textId="77777777" w:rsidR="009E603D" w:rsidRPr="009E603D" w:rsidRDefault="009E603D" w:rsidP="009E603D">
      <w:pPr>
        <w:numPr>
          <w:ilvl w:val="0"/>
          <w:numId w:val="60"/>
        </w:numPr>
        <w:rPr>
          <w:lang w:val="en-IN"/>
        </w:rPr>
      </w:pPr>
      <w:r w:rsidRPr="009E603D">
        <w:rPr>
          <w:lang w:val="en-IN"/>
        </w:rPr>
        <w:t>Determinism check</w:t>
      </w:r>
    </w:p>
    <w:p w14:paraId="36793304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Deliverable:</w:t>
      </w:r>
    </w:p>
    <w:p w14:paraId="62A700CF" w14:textId="77777777" w:rsidR="009E603D" w:rsidRPr="009E603D" w:rsidRDefault="009E603D" w:rsidP="009E603D">
      <w:pPr>
        <w:numPr>
          <w:ilvl w:val="0"/>
          <w:numId w:val="61"/>
        </w:numPr>
        <w:rPr>
          <w:lang w:val="en-IN"/>
        </w:rPr>
      </w:pPr>
      <w:r w:rsidRPr="009E603D">
        <w:rPr>
          <w:lang w:val="en-IN"/>
        </w:rPr>
        <w:t>Final submission-ready system</w:t>
      </w:r>
    </w:p>
    <w:p w14:paraId="3BD6F5AB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lastRenderedPageBreak/>
        <w:pict w14:anchorId="0C306A79">
          <v:rect id="_x0000_i1030" style="width:0;height:1.5pt" o:hralign="center" o:hrstd="t" o:hr="t" fillcolor="#a0a0a0" stroked="f"/>
        </w:pict>
      </w:r>
    </w:p>
    <w:p w14:paraId="409B6D40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🎯</w:t>
      </w:r>
      <w:r w:rsidRPr="009E603D">
        <w:rPr>
          <w:b/>
          <w:bCs/>
          <w:lang w:val="en-IN"/>
        </w:rPr>
        <w:t xml:space="preserve"> Summary (What </w:t>
      </w:r>
      <w:r>
        <w:rPr>
          <w:b/>
          <w:bCs/>
          <w:lang w:val="en-IN"/>
        </w:rPr>
        <w:t>We</w:t>
      </w:r>
      <w:r w:rsidRPr="009E603D">
        <w:rPr>
          <w:b/>
          <w:bCs/>
          <w:lang w:val="en-IN"/>
        </w:rPr>
        <w:t xml:space="preserve"> Actually Do)</w:t>
      </w:r>
    </w:p>
    <w:p w14:paraId="25BAF8B5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You divide implementation into risk-based phases:</w:t>
      </w:r>
    </w:p>
    <w:p w14:paraId="10E40409" w14:textId="77777777" w:rsidR="009E603D" w:rsidRPr="009E603D" w:rsidRDefault="009E603D" w:rsidP="009E603D">
      <w:pPr>
        <w:numPr>
          <w:ilvl w:val="0"/>
          <w:numId w:val="66"/>
        </w:numPr>
        <w:rPr>
          <w:lang w:val="en-IN"/>
        </w:rPr>
      </w:pPr>
      <w:r w:rsidRPr="009E603D">
        <w:rPr>
          <w:lang w:val="en-IN"/>
        </w:rPr>
        <w:t>Parser</w:t>
      </w:r>
    </w:p>
    <w:p w14:paraId="167B7D4D" w14:textId="77777777" w:rsidR="009E603D" w:rsidRPr="009E603D" w:rsidRDefault="009E603D" w:rsidP="009E603D">
      <w:pPr>
        <w:numPr>
          <w:ilvl w:val="0"/>
          <w:numId w:val="66"/>
        </w:numPr>
        <w:rPr>
          <w:lang w:val="en-IN"/>
        </w:rPr>
      </w:pPr>
      <w:r w:rsidRPr="009E603D">
        <w:rPr>
          <w:lang w:val="en-IN"/>
        </w:rPr>
        <w:t>Schema generator</w:t>
      </w:r>
    </w:p>
    <w:p w14:paraId="1A82B703" w14:textId="77777777" w:rsidR="009E603D" w:rsidRPr="009E603D" w:rsidRDefault="009E603D" w:rsidP="009E603D">
      <w:pPr>
        <w:numPr>
          <w:ilvl w:val="0"/>
          <w:numId w:val="66"/>
        </w:numPr>
        <w:rPr>
          <w:lang w:val="en-IN"/>
        </w:rPr>
      </w:pPr>
      <w:r w:rsidRPr="009E603D">
        <w:rPr>
          <w:lang w:val="en-IN"/>
        </w:rPr>
        <w:t>Relationship handler</w:t>
      </w:r>
    </w:p>
    <w:p w14:paraId="23B39EDF" w14:textId="77777777" w:rsidR="009E603D" w:rsidRPr="009E603D" w:rsidRDefault="009E603D" w:rsidP="009E603D">
      <w:pPr>
        <w:numPr>
          <w:ilvl w:val="0"/>
          <w:numId w:val="66"/>
        </w:numPr>
        <w:rPr>
          <w:lang w:val="en-IN"/>
        </w:rPr>
      </w:pPr>
      <w:r w:rsidRPr="009E603D">
        <w:rPr>
          <w:lang w:val="en-IN"/>
        </w:rPr>
        <w:t>CRUD code generator</w:t>
      </w:r>
    </w:p>
    <w:p w14:paraId="3CE28E01" w14:textId="77777777" w:rsidR="009E603D" w:rsidRPr="009E603D" w:rsidRDefault="009E603D" w:rsidP="009E603D">
      <w:pPr>
        <w:numPr>
          <w:ilvl w:val="0"/>
          <w:numId w:val="66"/>
        </w:numPr>
        <w:rPr>
          <w:lang w:val="en-IN"/>
        </w:rPr>
      </w:pPr>
      <w:r w:rsidRPr="009E603D">
        <w:rPr>
          <w:lang w:val="en-IN"/>
        </w:rPr>
        <w:t>System hardening</w:t>
      </w:r>
    </w:p>
    <w:p w14:paraId="5A6E90A8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Each phase:</w:t>
      </w:r>
    </w:p>
    <w:p w14:paraId="5EB06422" w14:textId="77777777" w:rsidR="009E603D" w:rsidRPr="009E603D" w:rsidRDefault="009E603D" w:rsidP="009E603D">
      <w:pPr>
        <w:numPr>
          <w:ilvl w:val="0"/>
          <w:numId w:val="67"/>
        </w:numPr>
        <w:rPr>
          <w:lang w:val="en-IN"/>
        </w:rPr>
      </w:pPr>
      <w:r w:rsidRPr="009E603D">
        <w:rPr>
          <w:lang w:val="en-IN"/>
        </w:rPr>
        <w:t>Plan</w:t>
      </w:r>
    </w:p>
    <w:p w14:paraId="2FFE43CB" w14:textId="77777777" w:rsidR="009E603D" w:rsidRPr="009E603D" w:rsidRDefault="009E603D" w:rsidP="009E603D">
      <w:pPr>
        <w:numPr>
          <w:ilvl w:val="0"/>
          <w:numId w:val="67"/>
        </w:numPr>
        <w:rPr>
          <w:lang w:val="en-IN"/>
        </w:rPr>
      </w:pPr>
      <w:r w:rsidRPr="009E603D">
        <w:rPr>
          <w:lang w:val="en-IN"/>
        </w:rPr>
        <w:t>Identify risk</w:t>
      </w:r>
    </w:p>
    <w:p w14:paraId="487B9B9C" w14:textId="77777777" w:rsidR="009E603D" w:rsidRPr="009E603D" w:rsidRDefault="009E603D" w:rsidP="009E603D">
      <w:pPr>
        <w:numPr>
          <w:ilvl w:val="0"/>
          <w:numId w:val="67"/>
        </w:numPr>
        <w:rPr>
          <w:lang w:val="en-IN"/>
        </w:rPr>
      </w:pPr>
      <w:r w:rsidRPr="009E603D">
        <w:rPr>
          <w:lang w:val="en-IN"/>
        </w:rPr>
        <w:t>Implement</w:t>
      </w:r>
    </w:p>
    <w:p w14:paraId="490D99D8" w14:textId="77777777" w:rsidR="009E603D" w:rsidRPr="009E603D" w:rsidRDefault="009E603D" w:rsidP="009E603D">
      <w:pPr>
        <w:numPr>
          <w:ilvl w:val="0"/>
          <w:numId w:val="67"/>
        </w:numPr>
        <w:rPr>
          <w:lang w:val="en-IN"/>
        </w:rPr>
      </w:pPr>
      <w:r w:rsidRPr="009E603D">
        <w:rPr>
          <w:lang w:val="en-IN"/>
        </w:rPr>
        <w:t>Validate</w:t>
      </w:r>
    </w:p>
    <w:p w14:paraId="29D3DC12" w14:textId="77777777" w:rsidR="009E603D" w:rsidRPr="009E603D" w:rsidRDefault="009E603D" w:rsidP="009E603D">
      <w:pPr>
        <w:numPr>
          <w:ilvl w:val="0"/>
          <w:numId w:val="67"/>
        </w:numPr>
        <w:rPr>
          <w:lang w:val="en-IN"/>
        </w:rPr>
      </w:pPr>
      <w:r w:rsidRPr="009E603D">
        <w:rPr>
          <w:lang w:val="en-IN"/>
        </w:rPr>
        <w:t>Move forward</w:t>
      </w:r>
    </w:p>
    <w:p w14:paraId="3FAE67E5" w14:textId="77777777" w:rsidR="00685B4E" w:rsidRPr="00685B4E" w:rsidRDefault="009E603D" w:rsidP="009E603D">
      <w:pPr>
        <w:pStyle w:val="Heading1"/>
      </w:pPr>
      <w:r>
        <w:t>Workload distribution</w:t>
      </w:r>
    </w:p>
    <w:p w14:paraId="20D48F5D" w14:textId="77777777" w:rsidR="00685B4E" w:rsidRPr="009E603D" w:rsidRDefault="00685B4E" w:rsidP="005854DB">
      <w:pPr>
        <w:rPr>
          <w:sz w:val="2"/>
          <w:szCs w:val="2"/>
        </w:rPr>
      </w:pPr>
    </w:p>
    <w:p w14:paraId="158CAE17" w14:textId="77777777" w:rsidR="009E603D" w:rsidRPr="009E603D" w:rsidRDefault="009E603D" w:rsidP="009E603D">
      <w:pPr>
        <w:pStyle w:val="Heading1"/>
        <w:rPr>
          <w:rStyle w:val="SubtleEmphasis"/>
        </w:rPr>
      </w:pPr>
      <w:r w:rsidRPr="009E603D">
        <w:rPr>
          <w:rStyle w:val="SubtleEmphasis"/>
        </w:rPr>
        <w:t xml:space="preserve">1st Spiral </w:t>
      </w:r>
    </w:p>
    <w:p w14:paraId="50FF70E3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🎯</w:t>
      </w:r>
      <w:r w:rsidRPr="009E603D">
        <w:rPr>
          <w:b/>
          <w:bCs/>
          <w:lang w:val="en-IN"/>
        </w:rPr>
        <w:t xml:space="preserve"> Objective of Spiral 1</w:t>
      </w:r>
    </w:p>
    <w:p w14:paraId="729A87B5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Deliverable at end:</w:t>
      </w:r>
    </w:p>
    <w:p w14:paraId="2D552364" w14:textId="77777777" w:rsidR="009E603D" w:rsidRPr="009E603D" w:rsidRDefault="009E603D" w:rsidP="009E603D">
      <w:pPr>
        <w:numPr>
          <w:ilvl w:val="0"/>
          <w:numId w:val="69"/>
        </w:numPr>
        <w:rPr>
          <w:lang w:val="en-IN"/>
        </w:rPr>
      </w:pPr>
      <w:r w:rsidRPr="009E603D">
        <w:rPr>
          <w:lang w:val="en-IN"/>
        </w:rPr>
        <w:t xml:space="preserve">Input: </w:t>
      </w:r>
      <w:proofErr w:type="spellStart"/>
      <w:r w:rsidRPr="009E603D">
        <w:rPr>
          <w:lang w:val="en-IN"/>
        </w:rPr>
        <w:t>input.xmi</w:t>
      </w:r>
      <w:proofErr w:type="spellEnd"/>
    </w:p>
    <w:p w14:paraId="363B77E3" w14:textId="77777777" w:rsidR="009E603D" w:rsidRPr="009E603D" w:rsidRDefault="009E603D" w:rsidP="009E603D">
      <w:pPr>
        <w:numPr>
          <w:ilvl w:val="0"/>
          <w:numId w:val="69"/>
        </w:numPr>
        <w:rPr>
          <w:lang w:val="en-IN"/>
        </w:rPr>
      </w:pPr>
      <w:r w:rsidRPr="009E603D">
        <w:rPr>
          <w:lang w:val="en-IN"/>
        </w:rPr>
        <w:t>Output: Clean internal JSON representation like:</w:t>
      </w:r>
    </w:p>
    <w:p w14:paraId="22732106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{</w:t>
      </w:r>
    </w:p>
    <w:p w14:paraId="35C6A9B0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  "classes": [</w:t>
      </w:r>
    </w:p>
    <w:p w14:paraId="21689BDB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    {</w:t>
      </w:r>
    </w:p>
    <w:p w14:paraId="452FEF02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      "name": "Student",</w:t>
      </w:r>
    </w:p>
    <w:p w14:paraId="5AF10062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      "attributes": [</w:t>
      </w:r>
    </w:p>
    <w:p w14:paraId="6AA89594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        {"name": "id", "type": "Integer"},</w:t>
      </w:r>
    </w:p>
    <w:p w14:paraId="607F30C5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lastRenderedPageBreak/>
        <w:t xml:space="preserve">        {"name": "name", "type": "String"}</w:t>
      </w:r>
    </w:p>
    <w:p w14:paraId="0A7EE5E3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      ]</w:t>
      </w:r>
    </w:p>
    <w:p w14:paraId="4145F3A8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    }</w:t>
      </w:r>
    </w:p>
    <w:p w14:paraId="33A144BB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  ]</w:t>
      </w:r>
    </w:p>
    <w:p w14:paraId="4CD68576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}</w:t>
      </w:r>
    </w:p>
    <w:p w14:paraId="5CCADD4D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If this works reliably → project foundation is solid.</w:t>
      </w:r>
    </w:p>
    <w:p w14:paraId="6D98C037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38714F1E">
          <v:rect id="_x0000_i1031" style="width:0;height:1.5pt" o:hralign="center" o:hrstd="t" o:hr="t" fillcolor="#a0a0a0" stroked="f"/>
        </w:pict>
      </w:r>
    </w:p>
    <w:p w14:paraId="1812F7BE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👤</w:t>
      </w:r>
      <w:r w:rsidRPr="009E603D">
        <w:rPr>
          <w:b/>
          <w:bCs/>
          <w:lang w:val="en-IN"/>
        </w:rPr>
        <w:t xml:space="preserve"> Member 1 – XMI Structure Analyst</w:t>
      </w:r>
    </w:p>
    <w:p w14:paraId="2AB6EDF2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Responsibility:</w:t>
      </w:r>
    </w:p>
    <w:p w14:paraId="46D3200D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 xml:space="preserve">Understand and document </w:t>
      </w:r>
      <w:proofErr w:type="spellStart"/>
      <w:r w:rsidRPr="009E603D">
        <w:rPr>
          <w:lang w:val="en-IN"/>
        </w:rPr>
        <w:t>StarUML</w:t>
      </w:r>
      <w:proofErr w:type="spellEnd"/>
      <w:r w:rsidRPr="009E603D">
        <w:rPr>
          <w:lang w:val="en-IN"/>
        </w:rPr>
        <w:t xml:space="preserve"> XMI structure.</w:t>
      </w:r>
    </w:p>
    <w:p w14:paraId="2C8162F9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Tasks:</w:t>
      </w:r>
    </w:p>
    <w:p w14:paraId="7ABEB289" w14:textId="77777777" w:rsidR="009E603D" w:rsidRPr="009E603D" w:rsidRDefault="009E603D" w:rsidP="009E603D">
      <w:pPr>
        <w:numPr>
          <w:ilvl w:val="0"/>
          <w:numId w:val="70"/>
        </w:numPr>
        <w:rPr>
          <w:lang w:val="en-IN"/>
        </w:rPr>
      </w:pPr>
      <w:r w:rsidRPr="009E603D">
        <w:rPr>
          <w:lang w:val="en-IN"/>
        </w:rPr>
        <w:t xml:space="preserve">Export 3–4 different UML models from </w:t>
      </w:r>
      <w:proofErr w:type="spellStart"/>
      <w:r w:rsidRPr="009E603D">
        <w:rPr>
          <w:lang w:val="en-IN"/>
        </w:rPr>
        <w:t>StarUML</w:t>
      </w:r>
      <w:proofErr w:type="spellEnd"/>
    </w:p>
    <w:p w14:paraId="00D427F0" w14:textId="77777777" w:rsidR="009E603D" w:rsidRPr="009E603D" w:rsidRDefault="009E603D" w:rsidP="009E603D">
      <w:pPr>
        <w:numPr>
          <w:ilvl w:val="0"/>
          <w:numId w:val="70"/>
        </w:numPr>
        <w:rPr>
          <w:lang w:val="en-IN"/>
        </w:rPr>
      </w:pPr>
      <w:r w:rsidRPr="009E603D">
        <w:rPr>
          <w:lang w:val="en-IN"/>
        </w:rPr>
        <w:t>Open XMI in text editor</w:t>
      </w:r>
    </w:p>
    <w:p w14:paraId="660CC088" w14:textId="77777777" w:rsidR="009E603D" w:rsidRPr="009E603D" w:rsidRDefault="009E603D" w:rsidP="009E603D">
      <w:pPr>
        <w:numPr>
          <w:ilvl w:val="0"/>
          <w:numId w:val="70"/>
        </w:numPr>
        <w:rPr>
          <w:lang w:val="en-IN"/>
        </w:rPr>
      </w:pPr>
      <w:r w:rsidRPr="009E603D">
        <w:rPr>
          <w:lang w:val="en-IN"/>
        </w:rPr>
        <w:t>Identify:</w:t>
      </w:r>
    </w:p>
    <w:p w14:paraId="124310E7" w14:textId="77777777" w:rsidR="009E603D" w:rsidRPr="009E603D" w:rsidRDefault="009E603D" w:rsidP="009E603D">
      <w:pPr>
        <w:numPr>
          <w:ilvl w:val="1"/>
          <w:numId w:val="70"/>
        </w:numPr>
        <w:rPr>
          <w:lang w:val="en-IN"/>
        </w:rPr>
      </w:pPr>
      <w:r w:rsidRPr="009E603D">
        <w:rPr>
          <w:lang w:val="en-IN"/>
        </w:rPr>
        <w:t>Where classes are stored</w:t>
      </w:r>
    </w:p>
    <w:p w14:paraId="31EC37A6" w14:textId="77777777" w:rsidR="009E603D" w:rsidRPr="009E603D" w:rsidRDefault="009E603D" w:rsidP="009E603D">
      <w:pPr>
        <w:numPr>
          <w:ilvl w:val="1"/>
          <w:numId w:val="70"/>
        </w:numPr>
        <w:rPr>
          <w:lang w:val="en-IN"/>
        </w:rPr>
      </w:pPr>
      <w:r w:rsidRPr="009E603D">
        <w:rPr>
          <w:lang w:val="en-IN"/>
        </w:rPr>
        <w:t>Where attributes are stored</w:t>
      </w:r>
    </w:p>
    <w:p w14:paraId="4E1FAAF4" w14:textId="77777777" w:rsidR="009E603D" w:rsidRPr="009E603D" w:rsidRDefault="009E603D" w:rsidP="009E603D">
      <w:pPr>
        <w:numPr>
          <w:ilvl w:val="1"/>
          <w:numId w:val="70"/>
        </w:numPr>
        <w:rPr>
          <w:lang w:val="en-IN"/>
        </w:rPr>
      </w:pPr>
      <w:r w:rsidRPr="009E603D">
        <w:rPr>
          <w:lang w:val="en-IN"/>
        </w:rPr>
        <w:t>How associations appear</w:t>
      </w:r>
    </w:p>
    <w:p w14:paraId="2FEE2FB4" w14:textId="77777777" w:rsidR="009E603D" w:rsidRPr="009E603D" w:rsidRDefault="009E603D" w:rsidP="009E603D">
      <w:pPr>
        <w:numPr>
          <w:ilvl w:val="0"/>
          <w:numId w:val="70"/>
        </w:numPr>
        <w:rPr>
          <w:lang w:val="en-IN"/>
        </w:rPr>
      </w:pPr>
      <w:r w:rsidRPr="009E603D">
        <w:rPr>
          <w:lang w:val="en-IN"/>
        </w:rPr>
        <w:t>Create a small documentation file explaining structure</w:t>
      </w:r>
    </w:p>
    <w:p w14:paraId="5FA8D6CB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Deliverable:</w:t>
      </w:r>
    </w:p>
    <w:p w14:paraId="6B4511BF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Internal documentation + sample XMI test cases.</w:t>
      </w:r>
    </w:p>
    <w:p w14:paraId="53C6AAB8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This reduces blind coding risk.</w:t>
      </w:r>
    </w:p>
    <w:p w14:paraId="07904910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6DF4FD59">
          <v:rect id="_x0000_i1032" style="width:0;height:1.5pt" o:hralign="center" o:hrstd="t" o:hr="t" fillcolor="#a0a0a0" stroked="f"/>
        </w:pict>
      </w:r>
    </w:p>
    <w:p w14:paraId="454F93B9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👤</w:t>
      </w:r>
      <w:r w:rsidRPr="009E603D">
        <w:rPr>
          <w:b/>
          <w:bCs/>
          <w:lang w:val="en-IN"/>
        </w:rPr>
        <w:t xml:space="preserve"> Member 2 – Core Parser Developer</w:t>
      </w:r>
    </w:p>
    <w:p w14:paraId="18E300CB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Responsibility:</w:t>
      </w:r>
    </w:p>
    <w:p w14:paraId="57A22464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Implement XML parsing logic.</w:t>
      </w:r>
    </w:p>
    <w:p w14:paraId="025AF676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Tasks:</w:t>
      </w:r>
    </w:p>
    <w:p w14:paraId="76ADB015" w14:textId="77777777" w:rsidR="009E603D" w:rsidRPr="009E603D" w:rsidRDefault="009E603D" w:rsidP="009E603D">
      <w:pPr>
        <w:numPr>
          <w:ilvl w:val="0"/>
          <w:numId w:val="71"/>
        </w:numPr>
        <w:rPr>
          <w:lang w:val="en-IN"/>
        </w:rPr>
      </w:pPr>
      <w:r w:rsidRPr="009E603D">
        <w:rPr>
          <w:lang w:val="en-IN"/>
        </w:rPr>
        <w:t xml:space="preserve">Use </w:t>
      </w:r>
      <w:proofErr w:type="spellStart"/>
      <w:r w:rsidRPr="009E603D">
        <w:rPr>
          <w:lang w:val="en-IN"/>
        </w:rPr>
        <w:t>lxml</w:t>
      </w:r>
      <w:proofErr w:type="spellEnd"/>
      <w:r w:rsidRPr="009E603D">
        <w:rPr>
          <w:lang w:val="en-IN"/>
        </w:rPr>
        <w:t xml:space="preserve"> or </w:t>
      </w:r>
      <w:proofErr w:type="spellStart"/>
      <w:r w:rsidRPr="009E603D">
        <w:rPr>
          <w:lang w:val="en-IN"/>
        </w:rPr>
        <w:t>ElementTree</w:t>
      </w:r>
      <w:proofErr w:type="spellEnd"/>
    </w:p>
    <w:p w14:paraId="0048FDB6" w14:textId="77777777" w:rsidR="009E603D" w:rsidRPr="009E603D" w:rsidRDefault="009E603D" w:rsidP="009E603D">
      <w:pPr>
        <w:numPr>
          <w:ilvl w:val="0"/>
          <w:numId w:val="71"/>
        </w:numPr>
        <w:rPr>
          <w:lang w:val="en-IN"/>
        </w:rPr>
      </w:pPr>
      <w:r w:rsidRPr="009E603D">
        <w:rPr>
          <w:lang w:val="en-IN"/>
        </w:rPr>
        <w:t>Extract:</w:t>
      </w:r>
    </w:p>
    <w:p w14:paraId="0B39DEB3" w14:textId="77777777" w:rsidR="009E603D" w:rsidRPr="009E603D" w:rsidRDefault="009E603D" w:rsidP="009E603D">
      <w:pPr>
        <w:numPr>
          <w:ilvl w:val="1"/>
          <w:numId w:val="71"/>
        </w:numPr>
        <w:rPr>
          <w:lang w:val="en-IN"/>
        </w:rPr>
      </w:pPr>
      <w:r w:rsidRPr="009E603D">
        <w:rPr>
          <w:lang w:val="en-IN"/>
        </w:rPr>
        <w:t>Class names</w:t>
      </w:r>
    </w:p>
    <w:p w14:paraId="4621399E" w14:textId="77777777" w:rsidR="009E603D" w:rsidRPr="009E603D" w:rsidRDefault="009E603D" w:rsidP="009E603D">
      <w:pPr>
        <w:numPr>
          <w:ilvl w:val="1"/>
          <w:numId w:val="71"/>
        </w:numPr>
        <w:rPr>
          <w:lang w:val="en-IN"/>
        </w:rPr>
      </w:pPr>
      <w:r w:rsidRPr="009E603D">
        <w:rPr>
          <w:lang w:val="en-IN"/>
        </w:rPr>
        <w:lastRenderedPageBreak/>
        <w:t>Attribute names</w:t>
      </w:r>
    </w:p>
    <w:p w14:paraId="03AC3A49" w14:textId="77777777" w:rsidR="009E603D" w:rsidRPr="009E603D" w:rsidRDefault="009E603D" w:rsidP="009E603D">
      <w:pPr>
        <w:numPr>
          <w:ilvl w:val="1"/>
          <w:numId w:val="71"/>
        </w:numPr>
        <w:rPr>
          <w:lang w:val="en-IN"/>
        </w:rPr>
      </w:pPr>
      <w:r w:rsidRPr="009E603D">
        <w:rPr>
          <w:lang w:val="en-IN"/>
        </w:rPr>
        <w:t>Attribute types</w:t>
      </w:r>
    </w:p>
    <w:p w14:paraId="0144A930" w14:textId="77777777" w:rsidR="009E603D" w:rsidRPr="009E603D" w:rsidRDefault="009E603D" w:rsidP="009E603D">
      <w:pPr>
        <w:numPr>
          <w:ilvl w:val="0"/>
          <w:numId w:val="71"/>
        </w:numPr>
        <w:rPr>
          <w:lang w:val="en-IN"/>
        </w:rPr>
      </w:pPr>
      <w:r w:rsidRPr="009E603D">
        <w:rPr>
          <w:lang w:val="en-IN"/>
        </w:rPr>
        <w:t>Return structured Python dictionary</w:t>
      </w:r>
    </w:p>
    <w:p w14:paraId="421B3F6C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No validation logic yet. Just extraction.</w:t>
      </w:r>
    </w:p>
    <w:p w14:paraId="2A5CF9CA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Deliverable:</w:t>
      </w:r>
      <w:r w:rsidRPr="009E603D">
        <w:rPr>
          <w:lang w:val="en-IN"/>
        </w:rPr>
        <w:br/>
        <w:t>parser.py working on sample files.</w:t>
      </w:r>
    </w:p>
    <w:p w14:paraId="4BE77A5F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6AA83C29">
          <v:rect id="_x0000_i1033" style="width:0;height:1.5pt" o:hralign="center" o:hrstd="t" o:hr="t" fillcolor="#a0a0a0" stroked="f"/>
        </w:pict>
      </w:r>
    </w:p>
    <w:p w14:paraId="0A4E6D00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👤</w:t>
      </w:r>
      <w:r w:rsidRPr="009E603D">
        <w:rPr>
          <w:b/>
          <w:bCs/>
          <w:lang w:val="en-IN"/>
        </w:rPr>
        <w:t xml:space="preserve"> Member 3 – Validation &amp; Error Handler</w:t>
      </w:r>
    </w:p>
    <w:p w14:paraId="7DB84E58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Responsibility:</w:t>
      </w:r>
    </w:p>
    <w:p w14:paraId="22A292C3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Add validation layer on top of parser.</w:t>
      </w:r>
    </w:p>
    <w:p w14:paraId="51E50201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Tasks:</w:t>
      </w:r>
    </w:p>
    <w:p w14:paraId="598ABEEC" w14:textId="77777777" w:rsidR="009E603D" w:rsidRPr="009E603D" w:rsidRDefault="009E603D" w:rsidP="009E603D">
      <w:pPr>
        <w:numPr>
          <w:ilvl w:val="0"/>
          <w:numId w:val="72"/>
        </w:numPr>
        <w:rPr>
          <w:lang w:val="en-IN"/>
        </w:rPr>
      </w:pPr>
      <w:r w:rsidRPr="009E603D">
        <w:rPr>
          <w:lang w:val="en-IN"/>
        </w:rPr>
        <w:t>Detect duplicate class names</w:t>
      </w:r>
    </w:p>
    <w:p w14:paraId="3ACB466A" w14:textId="77777777" w:rsidR="009E603D" w:rsidRPr="009E603D" w:rsidRDefault="009E603D" w:rsidP="009E603D">
      <w:pPr>
        <w:numPr>
          <w:ilvl w:val="0"/>
          <w:numId w:val="72"/>
        </w:numPr>
        <w:rPr>
          <w:lang w:val="en-IN"/>
        </w:rPr>
      </w:pPr>
      <w:r w:rsidRPr="009E603D">
        <w:rPr>
          <w:lang w:val="en-IN"/>
        </w:rPr>
        <w:t>Detect duplicate attributes in same class</w:t>
      </w:r>
    </w:p>
    <w:p w14:paraId="235932D1" w14:textId="77777777" w:rsidR="009E603D" w:rsidRPr="009E603D" w:rsidRDefault="009E603D" w:rsidP="009E603D">
      <w:pPr>
        <w:numPr>
          <w:ilvl w:val="0"/>
          <w:numId w:val="72"/>
        </w:numPr>
        <w:rPr>
          <w:lang w:val="en-IN"/>
        </w:rPr>
      </w:pPr>
      <w:r w:rsidRPr="009E603D">
        <w:rPr>
          <w:lang w:val="en-IN"/>
        </w:rPr>
        <w:t>Detect empty class</w:t>
      </w:r>
    </w:p>
    <w:p w14:paraId="2FFF3B64" w14:textId="77777777" w:rsidR="009E603D" w:rsidRPr="009E603D" w:rsidRDefault="009E603D" w:rsidP="009E603D">
      <w:pPr>
        <w:numPr>
          <w:ilvl w:val="0"/>
          <w:numId w:val="72"/>
        </w:numPr>
        <w:rPr>
          <w:lang w:val="en-IN"/>
        </w:rPr>
      </w:pPr>
      <w:r w:rsidRPr="009E603D">
        <w:rPr>
          <w:lang w:val="en-IN"/>
        </w:rPr>
        <w:t>Detect malformed XML</w:t>
      </w:r>
    </w:p>
    <w:p w14:paraId="6D963F65" w14:textId="77777777" w:rsidR="009E603D" w:rsidRPr="009E603D" w:rsidRDefault="009E603D" w:rsidP="009E603D">
      <w:pPr>
        <w:numPr>
          <w:ilvl w:val="0"/>
          <w:numId w:val="72"/>
        </w:numPr>
        <w:rPr>
          <w:lang w:val="en-IN"/>
        </w:rPr>
      </w:pPr>
      <w:r w:rsidRPr="009E603D">
        <w:rPr>
          <w:lang w:val="en-IN"/>
        </w:rPr>
        <w:t>Produce clear error messages</w:t>
      </w:r>
    </w:p>
    <w:p w14:paraId="380AFE40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Deliverable:</w:t>
      </w:r>
      <w:r w:rsidRPr="009E603D">
        <w:rPr>
          <w:lang w:val="en-IN"/>
        </w:rPr>
        <w:br/>
        <w:t>Validation module integrated with parser.</w:t>
      </w:r>
    </w:p>
    <w:p w14:paraId="18C8C122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5318E269">
          <v:rect id="_x0000_i1034" style="width:0;height:1.5pt" o:hralign="center" o:hrstd="t" o:hr="t" fillcolor="#a0a0a0" stroked="f"/>
        </w:pict>
      </w:r>
    </w:p>
    <w:p w14:paraId="68A5EDB2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👤</w:t>
      </w:r>
      <w:r w:rsidRPr="009E603D">
        <w:rPr>
          <w:b/>
          <w:bCs/>
          <w:lang w:val="en-IN"/>
        </w:rPr>
        <w:t xml:space="preserve"> Member 4 – Integration &amp; Test Lead</w:t>
      </w:r>
    </w:p>
    <w:p w14:paraId="409CB648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Responsibility:</w:t>
      </w:r>
    </w:p>
    <w:p w14:paraId="5709C238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Make everything clean and testable.</w:t>
      </w:r>
    </w:p>
    <w:p w14:paraId="2C6CC4EC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b/>
          <w:bCs/>
          <w:lang w:val="en-IN"/>
        </w:rPr>
        <w:t>Tasks:</w:t>
      </w:r>
    </w:p>
    <w:p w14:paraId="63CB5EC2" w14:textId="77777777" w:rsidR="009E603D" w:rsidRPr="009E603D" w:rsidRDefault="009E603D" w:rsidP="009E603D">
      <w:pPr>
        <w:numPr>
          <w:ilvl w:val="0"/>
          <w:numId w:val="73"/>
        </w:numPr>
        <w:rPr>
          <w:lang w:val="en-IN"/>
        </w:rPr>
      </w:pPr>
      <w:r w:rsidRPr="009E603D">
        <w:rPr>
          <w:lang w:val="en-IN"/>
        </w:rPr>
        <w:t>Design JSON output format</w:t>
      </w:r>
    </w:p>
    <w:p w14:paraId="0BFF2E31" w14:textId="77777777" w:rsidR="009E603D" w:rsidRPr="009E603D" w:rsidRDefault="009E603D" w:rsidP="009E603D">
      <w:pPr>
        <w:numPr>
          <w:ilvl w:val="0"/>
          <w:numId w:val="73"/>
        </w:numPr>
        <w:rPr>
          <w:lang w:val="en-IN"/>
        </w:rPr>
      </w:pPr>
      <w:r w:rsidRPr="009E603D">
        <w:rPr>
          <w:lang w:val="en-IN"/>
        </w:rPr>
        <w:t>Combine parser + validation</w:t>
      </w:r>
    </w:p>
    <w:p w14:paraId="579BCEFD" w14:textId="77777777" w:rsidR="009E603D" w:rsidRPr="009E603D" w:rsidRDefault="009E603D" w:rsidP="009E603D">
      <w:pPr>
        <w:numPr>
          <w:ilvl w:val="0"/>
          <w:numId w:val="73"/>
        </w:numPr>
        <w:rPr>
          <w:lang w:val="en-IN"/>
        </w:rPr>
      </w:pPr>
      <w:r w:rsidRPr="009E603D">
        <w:rPr>
          <w:lang w:val="en-IN"/>
        </w:rPr>
        <w:t>Create CLI command:</w:t>
      </w:r>
    </w:p>
    <w:p w14:paraId="0F609ACD" w14:textId="77777777" w:rsidR="009E603D" w:rsidRPr="009E603D" w:rsidRDefault="009E603D" w:rsidP="009E603D">
      <w:pPr>
        <w:numPr>
          <w:ilvl w:val="0"/>
          <w:numId w:val="73"/>
        </w:numPr>
        <w:rPr>
          <w:lang w:val="en-IN"/>
        </w:rPr>
      </w:pPr>
      <w:r w:rsidRPr="009E603D">
        <w:rPr>
          <w:lang w:val="en-IN"/>
        </w:rPr>
        <w:t xml:space="preserve">python generate.py </w:t>
      </w:r>
      <w:proofErr w:type="spellStart"/>
      <w:r w:rsidRPr="009E603D">
        <w:rPr>
          <w:lang w:val="en-IN"/>
        </w:rPr>
        <w:t>input.xmi</w:t>
      </w:r>
      <w:proofErr w:type="spellEnd"/>
    </w:p>
    <w:p w14:paraId="081F6A9D" w14:textId="77777777" w:rsidR="009E603D" w:rsidRPr="009E603D" w:rsidRDefault="009E603D" w:rsidP="009E603D">
      <w:pPr>
        <w:numPr>
          <w:ilvl w:val="0"/>
          <w:numId w:val="73"/>
        </w:numPr>
        <w:rPr>
          <w:lang w:val="en-IN"/>
        </w:rPr>
      </w:pPr>
      <w:r w:rsidRPr="009E603D">
        <w:rPr>
          <w:lang w:val="en-IN"/>
        </w:rPr>
        <w:t>Test with:</w:t>
      </w:r>
    </w:p>
    <w:p w14:paraId="3849CF18" w14:textId="77777777" w:rsidR="009E603D" w:rsidRPr="009E603D" w:rsidRDefault="009E603D" w:rsidP="009E603D">
      <w:pPr>
        <w:numPr>
          <w:ilvl w:val="1"/>
          <w:numId w:val="73"/>
        </w:numPr>
        <w:rPr>
          <w:lang w:val="en-IN"/>
        </w:rPr>
      </w:pPr>
      <w:r w:rsidRPr="009E603D">
        <w:rPr>
          <w:lang w:val="en-IN"/>
        </w:rPr>
        <w:t>Valid file</w:t>
      </w:r>
    </w:p>
    <w:p w14:paraId="029A9F31" w14:textId="77777777" w:rsidR="009E603D" w:rsidRPr="009E603D" w:rsidRDefault="009E603D" w:rsidP="009E603D">
      <w:pPr>
        <w:numPr>
          <w:ilvl w:val="1"/>
          <w:numId w:val="73"/>
        </w:numPr>
        <w:rPr>
          <w:lang w:val="en-IN"/>
        </w:rPr>
      </w:pPr>
      <w:r w:rsidRPr="009E603D">
        <w:rPr>
          <w:lang w:val="en-IN"/>
        </w:rPr>
        <w:lastRenderedPageBreak/>
        <w:t>Invalid file</w:t>
      </w:r>
    </w:p>
    <w:p w14:paraId="00D9DB9E" w14:textId="77777777" w:rsidR="009E603D" w:rsidRPr="009E603D" w:rsidRDefault="009E603D" w:rsidP="009E603D">
      <w:pPr>
        <w:numPr>
          <w:ilvl w:val="1"/>
          <w:numId w:val="73"/>
        </w:numPr>
        <w:rPr>
          <w:lang w:val="en-IN"/>
        </w:rPr>
      </w:pPr>
      <w:r w:rsidRPr="009E603D">
        <w:rPr>
          <w:lang w:val="en-IN"/>
        </w:rPr>
        <w:t>Missing attributes</w:t>
      </w:r>
    </w:p>
    <w:p w14:paraId="40CAF473" w14:textId="77777777" w:rsidR="009E603D" w:rsidRPr="009E603D" w:rsidRDefault="009E603D" w:rsidP="009E603D">
      <w:pPr>
        <w:numPr>
          <w:ilvl w:val="1"/>
          <w:numId w:val="73"/>
        </w:numPr>
        <w:rPr>
          <w:lang w:val="en-IN"/>
        </w:rPr>
      </w:pPr>
      <w:r w:rsidRPr="009E603D">
        <w:rPr>
          <w:lang w:val="en-IN"/>
        </w:rPr>
        <w:t>Corrupted file</w:t>
      </w:r>
    </w:p>
    <w:p w14:paraId="4510A528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Deliverable:</w:t>
      </w:r>
      <w:r w:rsidRPr="009E603D">
        <w:rPr>
          <w:lang w:val="en-IN"/>
        </w:rPr>
        <w:br/>
        <w:t>Working CLI prototype + test report.</w:t>
      </w:r>
    </w:p>
    <w:p w14:paraId="2A9CBDE8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7CB2B719">
          <v:rect id="_x0000_i1035" style="width:0;height:1.5pt" o:hralign="center" o:hrstd="t" o:hr="t" fillcolor="#a0a0a0" stroked="f"/>
        </w:pict>
      </w:r>
    </w:p>
    <w:p w14:paraId="5A2E46F8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🧠</w:t>
      </w:r>
      <w:r w:rsidRPr="009E603D">
        <w:rPr>
          <w:b/>
          <w:bCs/>
          <w:lang w:val="en-IN"/>
        </w:rPr>
        <w:t xml:space="preserve"> Why This Division Works</w:t>
      </w:r>
    </w:p>
    <w:p w14:paraId="3C658231" w14:textId="77777777" w:rsidR="009E603D" w:rsidRPr="009E603D" w:rsidRDefault="009E603D" w:rsidP="009E603D">
      <w:pPr>
        <w:numPr>
          <w:ilvl w:val="0"/>
          <w:numId w:val="74"/>
        </w:numPr>
        <w:rPr>
          <w:lang w:val="en-IN"/>
        </w:rPr>
      </w:pPr>
      <w:r w:rsidRPr="009E603D">
        <w:rPr>
          <w:lang w:val="en-IN"/>
        </w:rPr>
        <w:t>No one is idle.</w:t>
      </w:r>
    </w:p>
    <w:p w14:paraId="1D40736F" w14:textId="77777777" w:rsidR="009E603D" w:rsidRPr="009E603D" w:rsidRDefault="009E603D" w:rsidP="009E603D">
      <w:pPr>
        <w:numPr>
          <w:ilvl w:val="0"/>
          <w:numId w:val="74"/>
        </w:numPr>
        <w:rPr>
          <w:lang w:val="en-IN"/>
        </w:rPr>
      </w:pPr>
      <w:r w:rsidRPr="009E603D">
        <w:rPr>
          <w:lang w:val="en-IN"/>
        </w:rPr>
        <w:t>No one owns everything.</w:t>
      </w:r>
    </w:p>
    <w:p w14:paraId="4C9936CD" w14:textId="77777777" w:rsidR="009E603D" w:rsidRPr="009E603D" w:rsidRDefault="009E603D" w:rsidP="009E603D">
      <w:pPr>
        <w:numPr>
          <w:ilvl w:val="0"/>
          <w:numId w:val="74"/>
        </w:numPr>
        <w:rPr>
          <w:lang w:val="en-IN"/>
        </w:rPr>
      </w:pPr>
      <w:r w:rsidRPr="009E603D">
        <w:rPr>
          <w:lang w:val="en-IN"/>
        </w:rPr>
        <w:t>Everyone contributes technically.</w:t>
      </w:r>
    </w:p>
    <w:p w14:paraId="2CD82945" w14:textId="77777777" w:rsidR="009E603D" w:rsidRPr="009E603D" w:rsidRDefault="009E603D" w:rsidP="009E603D">
      <w:pPr>
        <w:numPr>
          <w:ilvl w:val="0"/>
          <w:numId w:val="74"/>
        </w:numPr>
        <w:rPr>
          <w:lang w:val="en-IN"/>
        </w:rPr>
      </w:pPr>
      <w:r w:rsidRPr="009E603D">
        <w:rPr>
          <w:lang w:val="en-IN"/>
        </w:rPr>
        <w:t>Risk is distributed.</w:t>
      </w:r>
    </w:p>
    <w:p w14:paraId="7BB40AE3" w14:textId="77777777" w:rsidR="009E603D" w:rsidRDefault="009E603D" w:rsidP="009E603D">
      <w:pPr>
        <w:numPr>
          <w:ilvl w:val="0"/>
          <w:numId w:val="74"/>
        </w:numPr>
        <w:rPr>
          <w:lang w:val="en-IN"/>
        </w:rPr>
      </w:pPr>
      <w:r>
        <w:rPr>
          <w:lang w:val="en-IN"/>
        </w:rPr>
        <w:t>We</w:t>
      </w:r>
      <w:r w:rsidRPr="009E603D">
        <w:rPr>
          <w:lang w:val="en-IN"/>
        </w:rPr>
        <w:t xml:space="preserve"> avoid merge chaos.</w:t>
      </w:r>
    </w:p>
    <w:p w14:paraId="4512A9F7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6F273BEE">
          <v:rect id="_x0000_i1036" style="width:0;height:1.5pt" o:hralign="center" o:hrstd="t" o:hr="t" fillcolor="#a0a0a0" stroked="f"/>
        </w:pict>
      </w:r>
    </w:p>
    <w:p w14:paraId="780F3A2D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Symbol" w:hAnsi="Segoe UI Symbol" w:cs="Segoe UI Symbol"/>
          <w:b/>
          <w:bCs/>
          <w:lang w:val="en-IN"/>
        </w:rPr>
        <w:t>⏱</w:t>
      </w:r>
      <w:r w:rsidRPr="009E603D">
        <w:rPr>
          <w:b/>
          <w:bCs/>
          <w:lang w:val="en-IN"/>
        </w:rPr>
        <w:t xml:space="preserve"> Suggested Timeline (7–10 Days)</w:t>
      </w:r>
    </w:p>
    <w:p w14:paraId="7B37BB31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Day 1–2 → Member 1 analysis</w:t>
      </w:r>
      <w:r w:rsidRPr="009E603D">
        <w:rPr>
          <w:lang w:val="en-IN"/>
        </w:rPr>
        <w:br/>
        <w:t>Day 3–5 → Parser implementation</w:t>
      </w:r>
      <w:r w:rsidRPr="009E603D">
        <w:rPr>
          <w:lang w:val="en-IN"/>
        </w:rPr>
        <w:br/>
        <w:t>Day 6–7 → Validation + integration</w:t>
      </w:r>
      <w:r w:rsidRPr="009E603D">
        <w:rPr>
          <w:lang w:val="en-IN"/>
        </w:rPr>
        <w:br/>
        <w:t>Day 8–9 → Testing + fixing</w:t>
      </w:r>
      <w:r w:rsidRPr="009E603D">
        <w:rPr>
          <w:lang w:val="en-IN"/>
        </w:rPr>
        <w:br/>
        <w:t>Day 10 → Freeze Spiral 1</w:t>
      </w:r>
    </w:p>
    <w:p w14:paraId="241547E7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Then move to Spiral 2.</w:t>
      </w:r>
    </w:p>
    <w:p w14:paraId="5F74418E" w14:textId="77777777" w:rsidR="009E603D" w:rsidRPr="009E603D" w:rsidRDefault="00000000" w:rsidP="009E603D">
      <w:pPr>
        <w:rPr>
          <w:lang w:val="en-IN"/>
        </w:rPr>
      </w:pPr>
      <w:r>
        <w:rPr>
          <w:lang w:val="en-IN"/>
        </w:rPr>
        <w:pict w14:anchorId="4F33116C">
          <v:rect id="_x0000_i1037" style="width:0;height:1.5pt" o:hralign="center" o:hrstd="t" o:hr="t" fillcolor="#a0a0a0" stroked="f"/>
        </w:pict>
      </w:r>
    </w:p>
    <w:p w14:paraId="0A03E039" w14:textId="77777777" w:rsidR="009E603D" w:rsidRPr="009E603D" w:rsidRDefault="009E603D" w:rsidP="009E603D">
      <w:pPr>
        <w:rPr>
          <w:b/>
          <w:bCs/>
          <w:lang w:val="en-IN"/>
        </w:rPr>
      </w:pPr>
      <w:r w:rsidRPr="009E603D">
        <w:rPr>
          <w:rFonts w:ascii="Segoe UI Emoji" w:hAnsi="Segoe UI Emoji" w:cs="Segoe UI Emoji"/>
          <w:b/>
          <w:bCs/>
          <w:lang w:val="en-IN"/>
        </w:rPr>
        <w:t>🏆</w:t>
      </w:r>
      <w:r w:rsidRPr="009E603D">
        <w:rPr>
          <w:b/>
          <w:bCs/>
          <w:lang w:val="en-IN"/>
        </w:rPr>
        <w:t xml:space="preserve"> At End of Spiral 1 You Should Have:</w:t>
      </w:r>
    </w:p>
    <w:p w14:paraId="51BD92F1" w14:textId="77777777" w:rsidR="009E603D" w:rsidRPr="009E603D" w:rsidRDefault="009E603D" w:rsidP="009E603D">
      <w:pPr>
        <w:rPr>
          <w:lang w:val="en-IN"/>
        </w:rPr>
      </w:pPr>
      <w:r w:rsidRPr="009E603D">
        <w:rPr>
          <w:rFonts w:ascii="Segoe UI Symbol" w:hAnsi="Segoe UI Symbol" w:cs="Segoe UI Symbol"/>
          <w:lang w:val="en-IN"/>
        </w:rPr>
        <w:t>✔</w:t>
      </w:r>
      <w:r w:rsidRPr="009E603D">
        <w:rPr>
          <w:lang w:val="en-IN"/>
        </w:rPr>
        <w:t xml:space="preserve"> Stable UML → JSON extraction</w:t>
      </w:r>
      <w:r w:rsidRPr="009E603D">
        <w:rPr>
          <w:lang w:val="en-IN"/>
        </w:rPr>
        <w:br/>
      </w:r>
      <w:r w:rsidRPr="009E603D">
        <w:rPr>
          <w:rFonts w:ascii="Segoe UI Symbol" w:hAnsi="Segoe UI Symbol" w:cs="Segoe UI Symbol"/>
          <w:lang w:val="en-IN"/>
        </w:rPr>
        <w:t>✔</w:t>
      </w:r>
      <w:r w:rsidRPr="009E603D">
        <w:rPr>
          <w:lang w:val="en-IN"/>
        </w:rPr>
        <w:t xml:space="preserve"> Error handling</w:t>
      </w:r>
      <w:r w:rsidRPr="009E603D">
        <w:rPr>
          <w:lang w:val="en-IN"/>
        </w:rPr>
        <w:br/>
      </w:r>
      <w:r w:rsidRPr="009E603D">
        <w:rPr>
          <w:rFonts w:ascii="Segoe UI Symbol" w:hAnsi="Segoe UI Symbol" w:cs="Segoe UI Symbol"/>
          <w:lang w:val="en-IN"/>
        </w:rPr>
        <w:t>✔</w:t>
      </w:r>
      <w:r w:rsidRPr="009E603D">
        <w:rPr>
          <w:lang w:val="en-IN"/>
        </w:rPr>
        <w:t xml:space="preserve"> CLI working</w:t>
      </w:r>
      <w:r w:rsidRPr="009E603D">
        <w:rPr>
          <w:lang w:val="en-IN"/>
        </w:rPr>
        <w:br/>
      </w:r>
      <w:r w:rsidRPr="009E603D">
        <w:rPr>
          <w:rFonts w:ascii="Segoe UI Symbol" w:hAnsi="Segoe UI Symbol" w:cs="Segoe UI Symbol"/>
          <w:lang w:val="en-IN"/>
        </w:rPr>
        <w:t>✔</w:t>
      </w:r>
      <w:r w:rsidRPr="009E603D">
        <w:rPr>
          <w:lang w:val="en-IN"/>
        </w:rPr>
        <w:t xml:space="preserve"> Test cases documented</w:t>
      </w:r>
      <w:r w:rsidRPr="009E603D">
        <w:rPr>
          <w:lang w:val="en-IN"/>
        </w:rPr>
        <w:br/>
      </w:r>
      <w:r w:rsidRPr="009E603D">
        <w:rPr>
          <w:rFonts w:ascii="Segoe UI Symbol" w:hAnsi="Segoe UI Symbol" w:cs="Segoe UI Symbol"/>
          <w:lang w:val="en-IN"/>
        </w:rPr>
        <w:t>✔</w:t>
      </w:r>
      <w:r w:rsidRPr="009E603D">
        <w:rPr>
          <w:lang w:val="en-IN"/>
        </w:rPr>
        <w:t xml:space="preserve"> Confidence in foundation</w:t>
      </w:r>
    </w:p>
    <w:p w14:paraId="70BB1624" w14:textId="77777777" w:rsidR="009E603D" w:rsidRPr="009E603D" w:rsidRDefault="009E603D" w:rsidP="009E603D">
      <w:pPr>
        <w:rPr>
          <w:lang w:val="en-IN"/>
        </w:rPr>
      </w:pPr>
      <w:r w:rsidRPr="009E603D">
        <w:rPr>
          <w:lang w:val="en-IN"/>
        </w:rPr>
        <w:t>That’s a successful spiral.</w:t>
      </w:r>
    </w:p>
    <w:p w14:paraId="544D672D" w14:textId="77777777" w:rsidR="009E603D" w:rsidRDefault="00000000" w:rsidP="009E603D">
      <w:pPr>
        <w:rPr>
          <w:lang w:val="en-IN"/>
        </w:rPr>
      </w:pPr>
      <w:r>
        <w:rPr>
          <w:lang w:val="en-IN"/>
        </w:rPr>
        <w:pict w14:anchorId="75302EBA">
          <v:rect id="_x0000_i1041" style="width:0;height:1.5pt" o:hralign="center" o:bullet="t" o:hrstd="t" o:hr="t" fillcolor="#a0a0a0" stroked="f"/>
        </w:pict>
      </w:r>
    </w:p>
    <w:p w14:paraId="13B22D77" w14:textId="5A301C03" w:rsidR="00C638F5" w:rsidRDefault="00C638F5" w:rsidP="00C638F5">
      <w:pPr>
        <w:pStyle w:val="Heading1"/>
        <w:rPr>
          <w:rStyle w:val="SubtleEmphasis"/>
        </w:rPr>
      </w:pPr>
      <w:r>
        <w:rPr>
          <w:rStyle w:val="SubtleEmphasis"/>
        </w:rPr>
        <w:lastRenderedPageBreak/>
        <w:t>2</w:t>
      </w:r>
      <w:r w:rsidRPr="00C638F5">
        <w:rPr>
          <w:rStyle w:val="SubtleEmphasis"/>
          <w:vertAlign w:val="superscript"/>
        </w:rPr>
        <w:t>nd</w:t>
      </w:r>
      <w:r>
        <w:rPr>
          <w:rStyle w:val="SubtleEmphasis"/>
        </w:rPr>
        <w:t xml:space="preserve"> Spiral</w:t>
      </w:r>
    </w:p>
    <w:p w14:paraId="2A493B37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rFonts w:ascii="Segoe UI Emoji" w:hAnsi="Segoe UI Emoji" w:cs="Segoe UI Emoji"/>
          <w:b/>
          <w:bCs/>
          <w:lang w:val="en-IN"/>
        </w:rPr>
        <w:t>🎯</w:t>
      </w:r>
      <w:r w:rsidRPr="00C638F5">
        <w:rPr>
          <w:b/>
          <w:bCs/>
          <w:lang w:val="en-IN"/>
        </w:rPr>
        <w:t xml:space="preserve"> Objective of Spiral 2</w:t>
      </w:r>
    </w:p>
    <w:p w14:paraId="567165ED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Input:</w:t>
      </w:r>
    </w:p>
    <w:p w14:paraId="576010BC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{</w:t>
      </w:r>
    </w:p>
    <w:p w14:paraId="1B6EDBC2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"classes": [</w:t>
      </w:r>
    </w:p>
    <w:p w14:paraId="06F164B1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{</w:t>
      </w:r>
    </w:p>
    <w:p w14:paraId="75B08B27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  "name": "Student",</w:t>
      </w:r>
    </w:p>
    <w:p w14:paraId="10D7417F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  "attributes": [</w:t>
      </w:r>
    </w:p>
    <w:p w14:paraId="2CF84F06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    {"name": "name", "type": "String"},</w:t>
      </w:r>
    </w:p>
    <w:p w14:paraId="4CFC6143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    {"name": "age", "type": "Integer"}</w:t>
      </w:r>
    </w:p>
    <w:p w14:paraId="092C1724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  ]</w:t>
      </w:r>
    </w:p>
    <w:p w14:paraId="7B8084B6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}</w:t>
      </w:r>
    </w:p>
    <w:p w14:paraId="0C7022A5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]</w:t>
      </w:r>
    </w:p>
    <w:p w14:paraId="44EDD667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}</w:t>
      </w:r>
    </w:p>
    <w:p w14:paraId="73470BAD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Output:</w:t>
      </w:r>
    </w:p>
    <w:p w14:paraId="0797D906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CREATE TABLE Student (</w:t>
      </w:r>
    </w:p>
    <w:p w14:paraId="676D6151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id INT AUTO_INCREMENT PRIMARY KEY,</w:t>
      </w:r>
    </w:p>
    <w:p w14:paraId="6A3B4BB9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name </w:t>
      </w:r>
      <w:proofErr w:type="gramStart"/>
      <w:r w:rsidRPr="00C638F5">
        <w:rPr>
          <w:lang w:val="en-IN"/>
        </w:rPr>
        <w:t>VARCHAR(</w:t>
      </w:r>
      <w:proofErr w:type="gramEnd"/>
      <w:r w:rsidRPr="00C638F5">
        <w:rPr>
          <w:lang w:val="en-IN"/>
        </w:rPr>
        <w:t>255),</w:t>
      </w:r>
    </w:p>
    <w:p w14:paraId="7FD4D63D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 xml:space="preserve">    age INT</w:t>
      </w:r>
    </w:p>
    <w:p w14:paraId="232BE0CB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);</w:t>
      </w:r>
    </w:p>
    <w:p w14:paraId="655B7E52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pict w14:anchorId="69AA9ECD">
          <v:rect id="_x0000_i1175" style="width:0;height:1.5pt" o:hralign="center" o:hrstd="t" o:hr="t" fillcolor="#a0a0a0" stroked="f"/>
        </w:pict>
      </w:r>
    </w:p>
    <w:p w14:paraId="3C4D19CF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rFonts w:ascii="Segoe UI Emoji" w:hAnsi="Segoe UI Emoji" w:cs="Segoe UI Emoji"/>
          <w:b/>
          <w:bCs/>
          <w:lang w:val="en-IN"/>
        </w:rPr>
        <w:t>👤</w:t>
      </w:r>
      <w:r w:rsidRPr="00C638F5">
        <w:rPr>
          <w:b/>
          <w:bCs/>
          <w:lang w:val="en-IN"/>
        </w:rPr>
        <w:t xml:space="preserve"> Member 1 – Data Type Mapping Designer</w:t>
      </w:r>
    </w:p>
    <w:p w14:paraId="74E3EE31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Responsibility:</w:t>
      </w:r>
    </w:p>
    <w:p w14:paraId="6735BF64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Design and implement UML → MySQL type conversion logic.</w:t>
      </w:r>
    </w:p>
    <w:p w14:paraId="13FC4742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Tasks:</w:t>
      </w:r>
    </w:p>
    <w:p w14:paraId="50465FFB" w14:textId="77777777" w:rsidR="00C638F5" w:rsidRPr="00C638F5" w:rsidRDefault="00C638F5" w:rsidP="00C638F5">
      <w:pPr>
        <w:numPr>
          <w:ilvl w:val="0"/>
          <w:numId w:val="76"/>
        </w:numPr>
        <w:rPr>
          <w:lang w:val="en-IN"/>
        </w:rPr>
      </w:pPr>
      <w:r w:rsidRPr="00C638F5">
        <w:rPr>
          <w:lang w:val="en-IN"/>
        </w:rPr>
        <w:t>Create mapping table:</w:t>
      </w:r>
    </w:p>
    <w:p w14:paraId="36DCF215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t xml:space="preserve">String → </w:t>
      </w:r>
      <w:proofErr w:type="gramStart"/>
      <w:r w:rsidRPr="00C638F5">
        <w:rPr>
          <w:lang w:val="en-IN"/>
        </w:rPr>
        <w:t>VARCHAR(</w:t>
      </w:r>
      <w:proofErr w:type="gramEnd"/>
      <w:r w:rsidRPr="00C638F5">
        <w:rPr>
          <w:lang w:val="en-IN"/>
        </w:rPr>
        <w:t>255)</w:t>
      </w:r>
    </w:p>
    <w:p w14:paraId="553FD78F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t>Integer → INT</w:t>
      </w:r>
    </w:p>
    <w:p w14:paraId="0D3D712E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lastRenderedPageBreak/>
        <w:t xml:space="preserve">Boolean → </w:t>
      </w:r>
      <w:proofErr w:type="gramStart"/>
      <w:r w:rsidRPr="00C638F5">
        <w:rPr>
          <w:lang w:val="en-IN"/>
        </w:rPr>
        <w:t>TINYINT(</w:t>
      </w:r>
      <w:proofErr w:type="gramEnd"/>
      <w:r w:rsidRPr="00C638F5">
        <w:rPr>
          <w:lang w:val="en-IN"/>
        </w:rPr>
        <w:t>1)</w:t>
      </w:r>
    </w:p>
    <w:p w14:paraId="092B983A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t xml:space="preserve">Float → </w:t>
      </w:r>
      <w:proofErr w:type="gramStart"/>
      <w:r w:rsidRPr="00C638F5">
        <w:rPr>
          <w:lang w:val="en-IN"/>
        </w:rPr>
        <w:t>DECIMAL(</w:t>
      </w:r>
      <w:proofErr w:type="gramEnd"/>
      <w:r w:rsidRPr="00C638F5">
        <w:rPr>
          <w:lang w:val="en-IN"/>
        </w:rPr>
        <w:t>10,2)</w:t>
      </w:r>
    </w:p>
    <w:p w14:paraId="687BAA7B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t>Date → DATETIME</w:t>
      </w:r>
    </w:p>
    <w:p w14:paraId="6B482079" w14:textId="77777777" w:rsidR="00C638F5" w:rsidRPr="00C638F5" w:rsidRDefault="00C638F5" w:rsidP="00C638F5">
      <w:pPr>
        <w:numPr>
          <w:ilvl w:val="0"/>
          <w:numId w:val="76"/>
        </w:numPr>
        <w:rPr>
          <w:lang w:val="en-IN"/>
        </w:rPr>
      </w:pPr>
      <w:r w:rsidRPr="00C638F5">
        <w:rPr>
          <w:lang w:val="en-IN"/>
        </w:rPr>
        <w:t>Handle:</w:t>
      </w:r>
    </w:p>
    <w:p w14:paraId="4912C275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t xml:space="preserve">Unknown types → default to </w:t>
      </w:r>
      <w:proofErr w:type="gramStart"/>
      <w:r w:rsidRPr="00C638F5">
        <w:rPr>
          <w:lang w:val="en-IN"/>
        </w:rPr>
        <w:t>VARCHAR(</w:t>
      </w:r>
      <w:proofErr w:type="gramEnd"/>
      <w:r w:rsidRPr="00C638F5">
        <w:rPr>
          <w:lang w:val="en-IN"/>
        </w:rPr>
        <w:t>255)</w:t>
      </w:r>
    </w:p>
    <w:p w14:paraId="6FBAF01F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t>Log warning</w:t>
      </w:r>
    </w:p>
    <w:p w14:paraId="719ACB7F" w14:textId="77777777" w:rsidR="00C638F5" w:rsidRPr="00C638F5" w:rsidRDefault="00C638F5" w:rsidP="00C638F5">
      <w:pPr>
        <w:numPr>
          <w:ilvl w:val="0"/>
          <w:numId w:val="76"/>
        </w:numPr>
        <w:rPr>
          <w:lang w:val="en-IN"/>
        </w:rPr>
      </w:pPr>
      <w:r w:rsidRPr="00C638F5">
        <w:rPr>
          <w:lang w:val="en-IN"/>
        </w:rPr>
        <w:t>Write:</w:t>
      </w:r>
      <w:r w:rsidRPr="00C638F5">
        <w:rPr>
          <w:lang w:val="en-IN"/>
        </w:rPr>
        <w:br/>
        <w:t>type_mapper.py</w:t>
      </w:r>
    </w:p>
    <w:p w14:paraId="5A7DB940" w14:textId="77777777" w:rsidR="00C638F5" w:rsidRPr="00C638F5" w:rsidRDefault="00C638F5" w:rsidP="00C638F5">
      <w:pPr>
        <w:numPr>
          <w:ilvl w:val="0"/>
          <w:numId w:val="76"/>
        </w:numPr>
        <w:rPr>
          <w:lang w:val="en-IN"/>
        </w:rPr>
      </w:pPr>
      <w:r w:rsidRPr="00C638F5">
        <w:rPr>
          <w:lang w:val="en-IN"/>
        </w:rPr>
        <w:t>Unit test:</w:t>
      </w:r>
    </w:p>
    <w:p w14:paraId="2438BEAB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t>Known types</w:t>
      </w:r>
    </w:p>
    <w:p w14:paraId="2FF7679C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t>Unknown type</w:t>
      </w:r>
    </w:p>
    <w:p w14:paraId="414E9C12" w14:textId="77777777" w:rsidR="00C638F5" w:rsidRPr="00C638F5" w:rsidRDefault="00C638F5" w:rsidP="00C638F5">
      <w:pPr>
        <w:numPr>
          <w:ilvl w:val="1"/>
          <w:numId w:val="76"/>
        </w:numPr>
        <w:rPr>
          <w:lang w:val="en-IN"/>
        </w:rPr>
      </w:pPr>
      <w:r w:rsidRPr="00C638F5">
        <w:rPr>
          <w:lang w:val="en-IN"/>
        </w:rPr>
        <w:t>Case sensitivity</w:t>
      </w:r>
    </w:p>
    <w:p w14:paraId="7FC6348E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Deliverable:</w:t>
      </w:r>
    </w:p>
    <w:p w14:paraId="71DB1981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Reusable function:</w:t>
      </w:r>
    </w:p>
    <w:p w14:paraId="7D6E55AF" w14:textId="77777777" w:rsidR="00C638F5" w:rsidRPr="00C638F5" w:rsidRDefault="00C638F5" w:rsidP="00C638F5">
      <w:pPr>
        <w:rPr>
          <w:lang w:val="en-IN"/>
        </w:rPr>
      </w:pPr>
      <w:proofErr w:type="spellStart"/>
      <w:r w:rsidRPr="00C638F5">
        <w:rPr>
          <w:lang w:val="en-IN"/>
        </w:rPr>
        <w:t>map_type</w:t>
      </w:r>
      <w:proofErr w:type="spellEnd"/>
      <w:r w:rsidRPr="00C638F5">
        <w:rPr>
          <w:lang w:val="en-IN"/>
        </w:rPr>
        <w:t>("String") → "</w:t>
      </w:r>
      <w:proofErr w:type="gramStart"/>
      <w:r w:rsidRPr="00C638F5">
        <w:rPr>
          <w:lang w:val="en-IN"/>
        </w:rPr>
        <w:t>VARCHAR(</w:t>
      </w:r>
      <w:proofErr w:type="gramEnd"/>
      <w:r w:rsidRPr="00C638F5">
        <w:rPr>
          <w:lang w:val="en-IN"/>
        </w:rPr>
        <w:t>255)"</w:t>
      </w:r>
    </w:p>
    <w:p w14:paraId="0CDA031A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This module must be clean and isolated.</w:t>
      </w:r>
    </w:p>
    <w:p w14:paraId="22B5BEE9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pict w14:anchorId="474AE0A4">
          <v:rect id="_x0000_i1177" style="width:0;height:1.5pt" o:hralign="center" o:hrstd="t" o:hr="t" fillcolor="#a0a0a0" stroked="f"/>
        </w:pict>
      </w:r>
    </w:p>
    <w:p w14:paraId="3169A88B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rFonts w:ascii="Segoe UI Emoji" w:hAnsi="Segoe UI Emoji" w:cs="Segoe UI Emoji"/>
          <w:b/>
          <w:bCs/>
          <w:lang w:val="en-IN"/>
        </w:rPr>
        <w:t>👤</w:t>
      </w:r>
      <w:r w:rsidRPr="00C638F5">
        <w:rPr>
          <w:b/>
          <w:bCs/>
          <w:lang w:val="en-IN"/>
        </w:rPr>
        <w:t xml:space="preserve"> Member 2 – Table Generator Developer</w:t>
      </w:r>
    </w:p>
    <w:p w14:paraId="3D73A34E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Responsibility:</w:t>
      </w:r>
    </w:p>
    <w:p w14:paraId="184CB3C4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Convert class object → SQL CREATE TABLE statement.</w:t>
      </w:r>
    </w:p>
    <w:p w14:paraId="5199242B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Tasks:</w:t>
      </w:r>
    </w:p>
    <w:p w14:paraId="7B0D67C6" w14:textId="77777777" w:rsidR="00C638F5" w:rsidRPr="00C638F5" w:rsidRDefault="00C638F5" w:rsidP="00C638F5">
      <w:pPr>
        <w:numPr>
          <w:ilvl w:val="0"/>
          <w:numId w:val="77"/>
        </w:numPr>
        <w:rPr>
          <w:lang w:val="en-IN"/>
        </w:rPr>
      </w:pPr>
      <w:r w:rsidRPr="00C638F5">
        <w:rPr>
          <w:lang w:val="en-IN"/>
        </w:rPr>
        <w:t>Write logic:</w:t>
      </w:r>
    </w:p>
    <w:p w14:paraId="4C53152F" w14:textId="77777777" w:rsidR="00C638F5" w:rsidRPr="00C638F5" w:rsidRDefault="00C638F5" w:rsidP="00C638F5">
      <w:pPr>
        <w:numPr>
          <w:ilvl w:val="1"/>
          <w:numId w:val="77"/>
        </w:numPr>
        <w:rPr>
          <w:lang w:val="en-IN"/>
        </w:rPr>
      </w:pPr>
      <w:r w:rsidRPr="00C638F5">
        <w:rPr>
          <w:lang w:val="en-IN"/>
        </w:rPr>
        <w:t>Loop over classes</w:t>
      </w:r>
    </w:p>
    <w:p w14:paraId="2A608876" w14:textId="77777777" w:rsidR="00C638F5" w:rsidRPr="00C638F5" w:rsidRDefault="00C638F5" w:rsidP="00C638F5">
      <w:pPr>
        <w:numPr>
          <w:ilvl w:val="1"/>
          <w:numId w:val="77"/>
        </w:numPr>
        <w:rPr>
          <w:lang w:val="en-IN"/>
        </w:rPr>
      </w:pPr>
      <w:r w:rsidRPr="00C638F5">
        <w:rPr>
          <w:lang w:val="en-IN"/>
        </w:rPr>
        <w:t>Add id INT AUTO_INCREMENT PRIMARY KEY</w:t>
      </w:r>
    </w:p>
    <w:p w14:paraId="545FEF48" w14:textId="77777777" w:rsidR="00C638F5" w:rsidRPr="00C638F5" w:rsidRDefault="00C638F5" w:rsidP="00C638F5">
      <w:pPr>
        <w:numPr>
          <w:ilvl w:val="1"/>
          <w:numId w:val="77"/>
        </w:numPr>
        <w:rPr>
          <w:lang w:val="en-IN"/>
        </w:rPr>
      </w:pPr>
      <w:r w:rsidRPr="00C638F5">
        <w:rPr>
          <w:lang w:val="en-IN"/>
        </w:rPr>
        <w:t xml:space="preserve">Add attribute columns using </w:t>
      </w:r>
      <w:proofErr w:type="spellStart"/>
      <w:r w:rsidRPr="00C638F5">
        <w:rPr>
          <w:lang w:val="en-IN"/>
        </w:rPr>
        <w:t>type_mapper</w:t>
      </w:r>
      <w:proofErr w:type="spellEnd"/>
    </w:p>
    <w:p w14:paraId="7F6B83E1" w14:textId="77777777" w:rsidR="00C638F5" w:rsidRPr="00C638F5" w:rsidRDefault="00C638F5" w:rsidP="00C638F5">
      <w:pPr>
        <w:numPr>
          <w:ilvl w:val="1"/>
          <w:numId w:val="77"/>
        </w:numPr>
        <w:rPr>
          <w:lang w:val="en-IN"/>
        </w:rPr>
      </w:pPr>
      <w:r w:rsidRPr="00C638F5">
        <w:rPr>
          <w:lang w:val="en-IN"/>
        </w:rPr>
        <w:t>Generate proper SQL syntax</w:t>
      </w:r>
    </w:p>
    <w:p w14:paraId="5AAF5010" w14:textId="77777777" w:rsidR="00C638F5" w:rsidRPr="00C638F5" w:rsidRDefault="00C638F5" w:rsidP="00C638F5">
      <w:pPr>
        <w:numPr>
          <w:ilvl w:val="1"/>
          <w:numId w:val="77"/>
        </w:numPr>
        <w:rPr>
          <w:lang w:val="en-IN"/>
        </w:rPr>
      </w:pPr>
      <w:r w:rsidRPr="00C638F5">
        <w:rPr>
          <w:lang w:val="en-IN"/>
        </w:rPr>
        <w:t>Handle comma placement properly</w:t>
      </w:r>
    </w:p>
    <w:p w14:paraId="129F6370" w14:textId="77777777" w:rsidR="00C638F5" w:rsidRPr="00C638F5" w:rsidRDefault="00C638F5" w:rsidP="00C638F5">
      <w:pPr>
        <w:numPr>
          <w:ilvl w:val="0"/>
          <w:numId w:val="77"/>
        </w:numPr>
        <w:rPr>
          <w:lang w:val="en-IN"/>
        </w:rPr>
      </w:pPr>
      <w:r w:rsidRPr="00C638F5">
        <w:rPr>
          <w:lang w:val="en-IN"/>
        </w:rPr>
        <w:t>Ensure:</w:t>
      </w:r>
    </w:p>
    <w:p w14:paraId="07B66934" w14:textId="77777777" w:rsidR="00C638F5" w:rsidRPr="00C638F5" w:rsidRDefault="00C638F5" w:rsidP="00C638F5">
      <w:pPr>
        <w:numPr>
          <w:ilvl w:val="1"/>
          <w:numId w:val="77"/>
        </w:numPr>
        <w:rPr>
          <w:lang w:val="en-IN"/>
        </w:rPr>
      </w:pPr>
      <w:r w:rsidRPr="00C638F5">
        <w:rPr>
          <w:lang w:val="en-IN"/>
        </w:rPr>
        <w:t>Table name matches class name</w:t>
      </w:r>
    </w:p>
    <w:p w14:paraId="7BEE9520" w14:textId="77777777" w:rsidR="00C638F5" w:rsidRPr="00C638F5" w:rsidRDefault="00C638F5" w:rsidP="00C638F5">
      <w:pPr>
        <w:numPr>
          <w:ilvl w:val="1"/>
          <w:numId w:val="77"/>
        </w:numPr>
        <w:rPr>
          <w:lang w:val="en-IN"/>
        </w:rPr>
      </w:pPr>
      <w:r w:rsidRPr="00C638F5">
        <w:rPr>
          <w:lang w:val="en-IN"/>
        </w:rPr>
        <w:lastRenderedPageBreak/>
        <w:t>No trailing commas</w:t>
      </w:r>
    </w:p>
    <w:p w14:paraId="0ADBF765" w14:textId="77777777" w:rsidR="00C638F5" w:rsidRPr="00C638F5" w:rsidRDefault="00C638F5" w:rsidP="00C638F5">
      <w:pPr>
        <w:numPr>
          <w:ilvl w:val="1"/>
          <w:numId w:val="77"/>
        </w:numPr>
        <w:rPr>
          <w:lang w:val="en-IN"/>
        </w:rPr>
      </w:pPr>
      <w:r w:rsidRPr="00C638F5">
        <w:rPr>
          <w:lang w:val="en-IN"/>
        </w:rPr>
        <w:t>Valid SQL formatting</w:t>
      </w:r>
    </w:p>
    <w:p w14:paraId="33AEA074" w14:textId="77777777" w:rsidR="00C638F5" w:rsidRPr="00C638F5" w:rsidRDefault="00C638F5" w:rsidP="00C638F5">
      <w:pPr>
        <w:numPr>
          <w:ilvl w:val="0"/>
          <w:numId w:val="77"/>
        </w:numPr>
        <w:rPr>
          <w:lang w:val="en-IN"/>
        </w:rPr>
      </w:pPr>
      <w:r w:rsidRPr="00C638F5">
        <w:rPr>
          <w:lang w:val="en-IN"/>
        </w:rPr>
        <w:t>Output:</w:t>
      </w:r>
      <w:r w:rsidRPr="00C638F5">
        <w:rPr>
          <w:lang w:val="en-IN"/>
        </w:rPr>
        <w:br/>
      </w:r>
      <w:proofErr w:type="spellStart"/>
      <w:r w:rsidRPr="00C638F5">
        <w:rPr>
          <w:lang w:val="en-IN"/>
        </w:rPr>
        <w:t>schema.sql</w:t>
      </w:r>
      <w:proofErr w:type="spellEnd"/>
    </w:p>
    <w:p w14:paraId="4D4E55E9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Deliverable:</w:t>
      </w:r>
    </w:p>
    <w:p w14:paraId="5142A855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Working schema_generator.py</w:t>
      </w:r>
    </w:p>
    <w:p w14:paraId="054092CF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pict w14:anchorId="1E98C46E">
          <v:rect id="_x0000_i1178" style="width:0;height:1.5pt" o:hralign="center" o:hrstd="t" o:hr="t" fillcolor="#a0a0a0" stroked="f"/>
        </w:pict>
      </w:r>
    </w:p>
    <w:p w14:paraId="194CBF15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rFonts w:ascii="Segoe UI Emoji" w:hAnsi="Segoe UI Emoji" w:cs="Segoe UI Emoji"/>
          <w:b/>
          <w:bCs/>
          <w:lang w:val="en-IN"/>
        </w:rPr>
        <w:t>👤</w:t>
      </w:r>
      <w:r w:rsidRPr="00C638F5">
        <w:rPr>
          <w:b/>
          <w:bCs/>
          <w:lang w:val="en-IN"/>
        </w:rPr>
        <w:t xml:space="preserve"> Member 3 – SQL Validation &amp; Constraint Handler</w:t>
      </w:r>
    </w:p>
    <w:p w14:paraId="304B3EBA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Responsibility:</w:t>
      </w:r>
    </w:p>
    <w:p w14:paraId="51B244F4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Improve schema robustness.</w:t>
      </w:r>
    </w:p>
    <w:p w14:paraId="3F0C273F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Tasks:</w:t>
      </w:r>
    </w:p>
    <w:p w14:paraId="504A7739" w14:textId="77777777" w:rsidR="00C638F5" w:rsidRPr="00C638F5" w:rsidRDefault="00C638F5" w:rsidP="00C638F5">
      <w:pPr>
        <w:numPr>
          <w:ilvl w:val="0"/>
          <w:numId w:val="78"/>
        </w:numPr>
        <w:rPr>
          <w:lang w:val="en-IN"/>
        </w:rPr>
      </w:pPr>
      <w:r w:rsidRPr="00C638F5">
        <w:rPr>
          <w:lang w:val="en-IN"/>
        </w:rPr>
        <w:t>Add:</w:t>
      </w:r>
    </w:p>
    <w:p w14:paraId="53CCAFA8" w14:textId="77777777" w:rsidR="00C638F5" w:rsidRPr="00C638F5" w:rsidRDefault="00C638F5" w:rsidP="00C638F5">
      <w:pPr>
        <w:numPr>
          <w:ilvl w:val="1"/>
          <w:numId w:val="78"/>
        </w:numPr>
        <w:rPr>
          <w:lang w:val="en-IN"/>
        </w:rPr>
      </w:pPr>
      <w:r w:rsidRPr="00C638F5">
        <w:rPr>
          <w:lang w:val="en-IN"/>
        </w:rPr>
        <w:t>NOT NULL if required (if your model supports it)</w:t>
      </w:r>
    </w:p>
    <w:p w14:paraId="6E7B93B9" w14:textId="77777777" w:rsidR="00C638F5" w:rsidRPr="00C638F5" w:rsidRDefault="00C638F5" w:rsidP="00C638F5">
      <w:pPr>
        <w:numPr>
          <w:ilvl w:val="1"/>
          <w:numId w:val="78"/>
        </w:numPr>
        <w:rPr>
          <w:lang w:val="en-IN"/>
        </w:rPr>
      </w:pPr>
      <w:r w:rsidRPr="00C638F5">
        <w:rPr>
          <w:lang w:val="en-IN"/>
        </w:rPr>
        <w:t>Basic constraints if defined</w:t>
      </w:r>
    </w:p>
    <w:p w14:paraId="15DF1C4B" w14:textId="77777777" w:rsidR="00C638F5" w:rsidRPr="00C638F5" w:rsidRDefault="00C638F5" w:rsidP="00C638F5">
      <w:pPr>
        <w:numPr>
          <w:ilvl w:val="0"/>
          <w:numId w:val="78"/>
        </w:numPr>
        <w:rPr>
          <w:lang w:val="en-IN"/>
        </w:rPr>
      </w:pPr>
      <w:r w:rsidRPr="00C638F5">
        <w:rPr>
          <w:lang w:val="en-IN"/>
        </w:rPr>
        <w:t>Validate:</w:t>
      </w:r>
    </w:p>
    <w:p w14:paraId="2B4D14EE" w14:textId="77777777" w:rsidR="00C638F5" w:rsidRPr="00C638F5" w:rsidRDefault="00C638F5" w:rsidP="00C638F5">
      <w:pPr>
        <w:numPr>
          <w:ilvl w:val="1"/>
          <w:numId w:val="78"/>
        </w:numPr>
        <w:rPr>
          <w:lang w:val="en-IN"/>
        </w:rPr>
      </w:pPr>
      <w:r w:rsidRPr="00C638F5">
        <w:rPr>
          <w:lang w:val="en-IN"/>
        </w:rPr>
        <w:t>No duplicate column names</w:t>
      </w:r>
    </w:p>
    <w:p w14:paraId="4728C454" w14:textId="77777777" w:rsidR="00C638F5" w:rsidRPr="00C638F5" w:rsidRDefault="00C638F5" w:rsidP="00C638F5">
      <w:pPr>
        <w:numPr>
          <w:ilvl w:val="1"/>
          <w:numId w:val="78"/>
        </w:numPr>
        <w:rPr>
          <w:lang w:val="en-IN"/>
        </w:rPr>
      </w:pPr>
      <w:r w:rsidRPr="00C638F5">
        <w:rPr>
          <w:lang w:val="en-IN"/>
        </w:rPr>
        <w:t>SQL keyword conflicts (e.g., table named "Order")</w:t>
      </w:r>
    </w:p>
    <w:p w14:paraId="0200AA81" w14:textId="77777777" w:rsidR="00C638F5" w:rsidRPr="00C638F5" w:rsidRDefault="00C638F5" w:rsidP="00C638F5">
      <w:pPr>
        <w:numPr>
          <w:ilvl w:val="0"/>
          <w:numId w:val="78"/>
        </w:numPr>
        <w:rPr>
          <w:lang w:val="en-IN"/>
        </w:rPr>
      </w:pPr>
      <w:r w:rsidRPr="00C638F5">
        <w:rPr>
          <w:lang w:val="en-IN"/>
        </w:rPr>
        <w:t>Test:</w:t>
      </w:r>
    </w:p>
    <w:p w14:paraId="6E99BE20" w14:textId="77777777" w:rsidR="00C638F5" w:rsidRPr="00C638F5" w:rsidRDefault="00C638F5" w:rsidP="00C638F5">
      <w:pPr>
        <w:numPr>
          <w:ilvl w:val="1"/>
          <w:numId w:val="78"/>
        </w:numPr>
        <w:rPr>
          <w:lang w:val="en-IN"/>
        </w:rPr>
      </w:pPr>
      <w:r w:rsidRPr="00C638F5">
        <w:rPr>
          <w:lang w:val="en-IN"/>
        </w:rPr>
        <w:t>Run generated SQL in MySQL</w:t>
      </w:r>
    </w:p>
    <w:p w14:paraId="1B1FB25D" w14:textId="77777777" w:rsidR="00C638F5" w:rsidRPr="00C638F5" w:rsidRDefault="00C638F5" w:rsidP="00C638F5">
      <w:pPr>
        <w:numPr>
          <w:ilvl w:val="1"/>
          <w:numId w:val="78"/>
        </w:numPr>
        <w:rPr>
          <w:lang w:val="en-IN"/>
        </w:rPr>
      </w:pPr>
      <w:r w:rsidRPr="00C638F5">
        <w:rPr>
          <w:lang w:val="en-IN"/>
        </w:rPr>
        <w:t>Check errors</w:t>
      </w:r>
    </w:p>
    <w:p w14:paraId="2A0A5102" w14:textId="77777777" w:rsidR="00C638F5" w:rsidRPr="00C638F5" w:rsidRDefault="00C638F5" w:rsidP="00C638F5">
      <w:pPr>
        <w:numPr>
          <w:ilvl w:val="1"/>
          <w:numId w:val="78"/>
        </w:numPr>
        <w:rPr>
          <w:lang w:val="en-IN"/>
        </w:rPr>
      </w:pPr>
      <w:r w:rsidRPr="00C638F5">
        <w:rPr>
          <w:lang w:val="en-IN"/>
        </w:rPr>
        <w:t>Document issues</w:t>
      </w:r>
    </w:p>
    <w:p w14:paraId="68D28E8B" w14:textId="77777777" w:rsidR="00C638F5" w:rsidRPr="00C638F5" w:rsidRDefault="00C638F5" w:rsidP="00C638F5">
      <w:pPr>
        <w:numPr>
          <w:ilvl w:val="0"/>
          <w:numId w:val="78"/>
        </w:numPr>
        <w:rPr>
          <w:lang w:val="en-IN"/>
        </w:rPr>
      </w:pPr>
      <w:r w:rsidRPr="00C638F5">
        <w:rPr>
          <w:lang w:val="en-IN"/>
        </w:rPr>
        <w:t>Improve formatting readability</w:t>
      </w:r>
    </w:p>
    <w:p w14:paraId="70B35C03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Deliverable:</w:t>
      </w:r>
    </w:p>
    <w:p w14:paraId="2BDDC00C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Validated schema that runs without SQL errors.</w:t>
      </w:r>
    </w:p>
    <w:p w14:paraId="751D67FE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pict w14:anchorId="65B4630F">
          <v:rect id="_x0000_i1179" style="width:0;height:1.5pt" o:hralign="center" o:hrstd="t" o:hr="t" fillcolor="#a0a0a0" stroked="f"/>
        </w:pict>
      </w:r>
    </w:p>
    <w:p w14:paraId="042B8119" w14:textId="2D9B0952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rFonts w:ascii="Segoe UI Emoji" w:hAnsi="Segoe UI Emoji" w:cs="Segoe UI Emoji"/>
          <w:b/>
          <w:bCs/>
          <w:lang w:val="en-IN"/>
        </w:rPr>
        <w:t>👤</w:t>
      </w:r>
      <w:r w:rsidRPr="00C638F5">
        <w:rPr>
          <w:b/>
          <w:bCs/>
          <w:lang w:val="en-IN"/>
        </w:rPr>
        <w:t xml:space="preserve"> Member 4 – Integration &amp; Architecture Control</w:t>
      </w:r>
    </w:p>
    <w:p w14:paraId="14045F72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Responsibility:</w:t>
      </w:r>
    </w:p>
    <w:p w14:paraId="06CE5735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System-level integration + quality control.</w:t>
      </w:r>
    </w:p>
    <w:p w14:paraId="34F447F9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b/>
          <w:bCs/>
          <w:lang w:val="en-IN"/>
        </w:rPr>
        <w:t>Tasks:</w:t>
      </w:r>
    </w:p>
    <w:p w14:paraId="1A79EC62" w14:textId="77777777" w:rsidR="00C638F5" w:rsidRPr="00C638F5" w:rsidRDefault="00C638F5" w:rsidP="00C638F5">
      <w:pPr>
        <w:numPr>
          <w:ilvl w:val="0"/>
          <w:numId w:val="79"/>
        </w:numPr>
        <w:rPr>
          <w:lang w:val="en-IN"/>
        </w:rPr>
      </w:pPr>
      <w:r w:rsidRPr="00C638F5">
        <w:rPr>
          <w:lang w:val="en-IN"/>
        </w:rPr>
        <w:lastRenderedPageBreak/>
        <w:t>Integrate:</w:t>
      </w:r>
    </w:p>
    <w:p w14:paraId="526E25AC" w14:textId="77777777" w:rsidR="00C638F5" w:rsidRPr="00C638F5" w:rsidRDefault="00C638F5" w:rsidP="00C638F5">
      <w:pPr>
        <w:numPr>
          <w:ilvl w:val="1"/>
          <w:numId w:val="79"/>
        </w:numPr>
        <w:rPr>
          <w:lang w:val="en-IN"/>
        </w:rPr>
      </w:pPr>
      <w:r w:rsidRPr="00C638F5">
        <w:rPr>
          <w:lang w:val="en-IN"/>
        </w:rPr>
        <w:t>parser output</w:t>
      </w:r>
    </w:p>
    <w:p w14:paraId="66A8088E" w14:textId="77777777" w:rsidR="00C638F5" w:rsidRPr="00C638F5" w:rsidRDefault="00C638F5" w:rsidP="00C638F5">
      <w:pPr>
        <w:numPr>
          <w:ilvl w:val="1"/>
          <w:numId w:val="79"/>
        </w:numPr>
        <w:rPr>
          <w:lang w:val="en-IN"/>
        </w:rPr>
      </w:pPr>
      <w:r w:rsidRPr="00C638F5">
        <w:rPr>
          <w:lang w:val="en-IN"/>
        </w:rPr>
        <w:t>validation layer</w:t>
      </w:r>
    </w:p>
    <w:p w14:paraId="575D1DF4" w14:textId="77777777" w:rsidR="00C638F5" w:rsidRPr="00C638F5" w:rsidRDefault="00C638F5" w:rsidP="00C638F5">
      <w:pPr>
        <w:numPr>
          <w:ilvl w:val="1"/>
          <w:numId w:val="79"/>
        </w:numPr>
        <w:rPr>
          <w:lang w:val="en-IN"/>
        </w:rPr>
      </w:pPr>
      <w:proofErr w:type="spellStart"/>
      <w:r w:rsidRPr="00C638F5">
        <w:rPr>
          <w:lang w:val="en-IN"/>
        </w:rPr>
        <w:t>type_mapper</w:t>
      </w:r>
      <w:proofErr w:type="spellEnd"/>
    </w:p>
    <w:p w14:paraId="2A5308D6" w14:textId="77777777" w:rsidR="00C638F5" w:rsidRPr="00C638F5" w:rsidRDefault="00C638F5" w:rsidP="00C638F5">
      <w:pPr>
        <w:numPr>
          <w:ilvl w:val="1"/>
          <w:numId w:val="79"/>
        </w:numPr>
        <w:rPr>
          <w:lang w:val="en-IN"/>
        </w:rPr>
      </w:pPr>
      <w:proofErr w:type="spellStart"/>
      <w:r w:rsidRPr="00C638F5">
        <w:rPr>
          <w:lang w:val="en-IN"/>
        </w:rPr>
        <w:t>schema_generator</w:t>
      </w:r>
      <w:proofErr w:type="spellEnd"/>
    </w:p>
    <w:p w14:paraId="4E86C27F" w14:textId="77777777" w:rsidR="00C638F5" w:rsidRPr="00C638F5" w:rsidRDefault="00C638F5" w:rsidP="00C638F5">
      <w:pPr>
        <w:numPr>
          <w:ilvl w:val="0"/>
          <w:numId w:val="79"/>
        </w:numPr>
        <w:rPr>
          <w:lang w:val="en-IN"/>
        </w:rPr>
      </w:pPr>
      <w:r w:rsidRPr="00C638F5">
        <w:rPr>
          <w:lang w:val="en-IN"/>
        </w:rPr>
        <w:t>Ensure pipeline:</w:t>
      </w:r>
    </w:p>
    <w:p w14:paraId="22E06A4A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XMI → JSON → Type Mapping → SQL File</w:t>
      </w:r>
    </w:p>
    <w:p w14:paraId="165A5ECB" w14:textId="77777777" w:rsidR="00C638F5" w:rsidRPr="00C638F5" w:rsidRDefault="00C638F5" w:rsidP="00C638F5">
      <w:pPr>
        <w:numPr>
          <w:ilvl w:val="0"/>
          <w:numId w:val="80"/>
        </w:numPr>
        <w:rPr>
          <w:lang w:val="en-IN"/>
        </w:rPr>
      </w:pPr>
      <w:r w:rsidRPr="00C638F5">
        <w:rPr>
          <w:lang w:val="en-IN"/>
        </w:rPr>
        <w:t>Define output structure:</w:t>
      </w:r>
    </w:p>
    <w:p w14:paraId="23F35748" w14:textId="77777777" w:rsidR="00C638F5" w:rsidRPr="00C638F5" w:rsidRDefault="00C638F5" w:rsidP="00C638F5">
      <w:pPr>
        <w:numPr>
          <w:ilvl w:val="1"/>
          <w:numId w:val="80"/>
        </w:numPr>
        <w:rPr>
          <w:lang w:val="en-IN"/>
        </w:rPr>
      </w:pPr>
      <w:r w:rsidRPr="00C638F5">
        <w:rPr>
          <w:lang w:val="en-IN"/>
        </w:rPr>
        <w:t xml:space="preserve">Where </w:t>
      </w:r>
      <w:proofErr w:type="spellStart"/>
      <w:r w:rsidRPr="00C638F5">
        <w:rPr>
          <w:lang w:val="en-IN"/>
        </w:rPr>
        <w:t>schema.sql</w:t>
      </w:r>
      <w:proofErr w:type="spellEnd"/>
      <w:r w:rsidRPr="00C638F5">
        <w:rPr>
          <w:lang w:val="en-IN"/>
        </w:rPr>
        <w:t xml:space="preserve"> is saved</w:t>
      </w:r>
    </w:p>
    <w:p w14:paraId="49682E36" w14:textId="77777777" w:rsidR="00C638F5" w:rsidRPr="00C638F5" w:rsidRDefault="00C638F5" w:rsidP="00C638F5">
      <w:pPr>
        <w:numPr>
          <w:ilvl w:val="1"/>
          <w:numId w:val="80"/>
        </w:numPr>
        <w:rPr>
          <w:lang w:val="en-IN"/>
        </w:rPr>
      </w:pPr>
      <w:r w:rsidRPr="00C638F5">
        <w:rPr>
          <w:lang w:val="en-IN"/>
        </w:rPr>
        <w:t xml:space="preserve">Overwrite </w:t>
      </w:r>
      <w:proofErr w:type="spellStart"/>
      <w:r w:rsidRPr="00C638F5">
        <w:rPr>
          <w:lang w:val="en-IN"/>
        </w:rPr>
        <w:t>behavior</w:t>
      </w:r>
      <w:proofErr w:type="spellEnd"/>
    </w:p>
    <w:p w14:paraId="3CC1AB47" w14:textId="77777777" w:rsidR="00C638F5" w:rsidRPr="00C638F5" w:rsidRDefault="00C638F5" w:rsidP="00C638F5">
      <w:pPr>
        <w:numPr>
          <w:ilvl w:val="0"/>
          <w:numId w:val="80"/>
        </w:numPr>
        <w:rPr>
          <w:lang w:val="en-IN"/>
        </w:rPr>
      </w:pPr>
      <w:r w:rsidRPr="00C638F5">
        <w:rPr>
          <w:lang w:val="en-IN"/>
        </w:rPr>
        <w:t>Run:</w:t>
      </w:r>
    </w:p>
    <w:p w14:paraId="6CD49E94" w14:textId="77777777" w:rsidR="00C638F5" w:rsidRPr="00C638F5" w:rsidRDefault="00C638F5" w:rsidP="00C638F5">
      <w:pPr>
        <w:numPr>
          <w:ilvl w:val="1"/>
          <w:numId w:val="80"/>
        </w:numPr>
        <w:rPr>
          <w:lang w:val="en-IN"/>
        </w:rPr>
      </w:pPr>
      <w:r w:rsidRPr="00C638F5">
        <w:rPr>
          <w:lang w:val="en-IN"/>
        </w:rPr>
        <w:t>End-to-end tests</w:t>
      </w:r>
    </w:p>
    <w:p w14:paraId="33D48129" w14:textId="77777777" w:rsidR="00C638F5" w:rsidRPr="00C638F5" w:rsidRDefault="00C638F5" w:rsidP="00C638F5">
      <w:pPr>
        <w:numPr>
          <w:ilvl w:val="1"/>
          <w:numId w:val="80"/>
        </w:numPr>
        <w:rPr>
          <w:lang w:val="en-IN"/>
        </w:rPr>
      </w:pPr>
      <w:r w:rsidRPr="00C638F5">
        <w:rPr>
          <w:lang w:val="en-IN"/>
        </w:rPr>
        <w:t>Performance check (20 classes case)</w:t>
      </w:r>
    </w:p>
    <w:p w14:paraId="7A6BE339" w14:textId="77777777" w:rsidR="00C638F5" w:rsidRPr="00C638F5" w:rsidRDefault="00C638F5" w:rsidP="00C638F5">
      <w:pPr>
        <w:numPr>
          <w:ilvl w:val="0"/>
          <w:numId w:val="80"/>
        </w:numPr>
        <w:rPr>
          <w:lang w:val="en-IN"/>
        </w:rPr>
      </w:pPr>
      <w:r w:rsidRPr="00C638F5">
        <w:rPr>
          <w:lang w:val="en-IN"/>
        </w:rPr>
        <w:t>Freeze stable version of Spiral 2.</w:t>
      </w:r>
    </w:p>
    <w:p w14:paraId="17F9000A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pict w14:anchorId="54493201">
          <v:rect id="_x0000_i1180" style="width:0;height:1.5pt" o:hralign="center" o:hrstd="t" o:hr="t" fillcolor="#a0a0a0" stroked="f"/>
        </w:pict>
      </w:r>
    </w:p>
    <w:p w14:paraId="46833CB3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rFonts w:ascii="Segoe UI Emoji" w:hAnsi="Segoe UI Emoji" w:cs="Segoe UI Emoji"/>
          <w:b/>
          <w:bCs/>
          <w:lang w:val="en-IN"/>
        </w:rPr>
        <w:t>🧠</w:t>
      </w:r>
      <w:r w:rsidRPr="00C638F5">
        <w:rPr>
          <w:b/>
          <w:bCs/>
          <w:lang w:val="en-IN"/>
        </w:rPr>
        <w:t xml:space="preserve"> Why This Division Is Smart</w:t>
      </w:r>
    </w:p>
    <w:p w14:paraId="33BC7A4B" w14:textId="77777777" w:rsidR="00C638F5" w:rsidRPr="00C638F5" w:rsidRDefault="00C638F5" w:rsidP="00C638F5">
      <w:pPr>
        <w:numPr>
          <w:ilvl w:val="0"/>
          <w:numId w:val="81"/>
        </w:numPr>
        <w:rPr>
          <w:lang w:val="en-IN"/>
        </w:rPr>
      </w:pPr>
      <w:r w:rsidRPr="00C638F5">
        <w:rPr>
          <w:lang w:val="en-IN"/>
        </w:rPr>
        <w:t>Member 1 handles logic abstraction.</w:t>
      </w:r>
    </w:p>
    <w:p w14:paraId="60AC4BDD" w14:textId="77777777" w:rsidR="00C638F5" w:rsidRPr="00C638F5" w:rsidRDefault="00C638F5" w:rsidP="00C638F5">
      <w:pPr>
        <w:numPr>
          <w:ilvl w:val="0"/>
          <w:numId w:val="81"/>
        </w:numPr>
        <w:rPr>
          <w:lang w:val="en-IN"/>
        </w:rPr>
      </w:pPr>
      <w:r w:rsidRPr="00C638F5">
        <w:rPr>
          <w:lang w:val="en-IN"/>
        </w:rPr>
        <w:t>Member 2 handles SQL generation.</w:t>
      </w:r>
    </w:p>
    <w:p w14:paraId="4CE7351A" w14:textId="77777777" w:rsidR="00C638F5" w:rsidRPr="00C638F5" w:rsidRDefault="00C638F5" w:rsidP="00C638F5">
      <w:pPr>
        <w:numPr>
          <w:ilvl w:val="0"/>
          <w:numId w:val="81"/>
        </w:numPr>
        <w:rPr>
          <w:lang w:val="en-IN"/>
        </w:rPr>
      </w:pPr>
      <w:r w:rsidRPr="00C638F5">
        <w:rPr>
          <w:lang w:val="en-IN"/>
        </w:rPr>
        <w:t>Member 3 ensures correctness &amp; robustness.</w:t>
      </w:r>
    </w:p>
    <w:p w14:paraId="5CECFBCA" w14:textId="77777777" w:rsidR="00C638F5" w:rsidRPr="00C638F5" w:rsidRDefault="00C638F5" w:rsidP="00C638F5">
      <w:pPr>
        <w:numPr>
          <w:ilvl w:val="0"/>
          <w:numId w:val="81"/>
        </w:numPr>
        <w:rPr>
          <w:lang w:val="en-IN"/>
        </w:rPr>
      </w:pPr>
      <w:r w:rsidRPr="00C638F5">
        <w:rPr>
          <w:lang w:val="en-IN"/>
        </w:rPr>
        <w:t>You control system flow and stability.</w:t>
      </w:r>
    </w:p>
    <w:p w14:paraId="0A8449F4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Nobody overlaps heavily.</w:t>
      </w:r>
      <w:r w:rsidRPr="00C638F5">
        <w:rPr>
          <w:lang w:val="en-IN"/>
        </w:rPr>
        <w:br/>
        <w:t>Nobody is idle.</w:t>
      </w:r>
      <w:r w:rsidRPr="00C638F5">
        <w:rPr>
          <w:lang w:val="en-IN"/>
        </w:rPr>
        <w:br/>
        <w:t>You maintain architectural overview.</w:t>
      </w:r>
    </w:p>
    <w:p w14:paraId="1015D9C1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pict w14:anchorId="17103E5C">
          <v:rect id="_x0000_i1181" style="width:0;height:1.5pt" o:hralign="center" o:hrstd="t" o:hr="t" fillcolor="#a0a0a0" stroked="f"/>
        </w:pict>
      </w:r>
    </w:p>
    <w:p w14:paraId="314F78DC" w14:textId="17719300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rFonts w:ascii="Segoe UI Symbol" w:hAnsi="Segoe UI Symbol" w:cs="Segoe UI Symbol"/>
          <w:b/>
          <w:bCs/>
          <w:lang w:val="en-IN"/>
        </w:rPr>
        <w:t>⚠</w:t>
      </w:r>
      <w:r w:rsidRPr="00C638F5">
        <w:rPr>
          <w:b/>
          <w:bCs/>
          <w:lang w:val="en-IN"/>
        </w:rPr>
        <w:t xml:space="preserve"> What Should NOT Do </w:t>
      </w:r>
      <w:proofErr w:type="gramStart"/>
      <w:r w:rsidRPr="00C638F5">
        <w:rPr>
          <w:b/>
          <w:bCs/>
          <w:lang w:val="en-IN"/>
        </w:rPr>
        <w:t>In</w:t>
      </w:r>
      <w:proofErr w:type="gramEnd"/>
      <w:r w:rsidRPr="00C638F5">
        <w:rPr>
          <w:b/>
          <w:bCs/>
          <w:lang w:val="en-IN"/>
        </w:rPr>
        <w:t xml:space="preserve"> Spiral 2</w:t>
      </w:r>
    </w:p>
    <w:p w14:paraId="50DC6F28" w14:textId="77777777" w:rsidR="00C638F5" w:rsidRPr="00C638F5" w:rsidRDefault="00C638F5" w:rsidP="00C638F5">
      <w:pPr>
        <w:rPr>
          <w:lang w:val="en-IN"/>
        </w:rPr>
      </w:pPr>
      <w:r w:rsidRPr="00C638F5">
        <w:rPr>
          <w:rFonts w:ascii="Segoe UI Emoji" w:hAnsi="Segoe UI Emoji" w:cs="Segoe UI Emoji"/>
          <w:lang w:val="en-IN"/>
        </w:rPr>
        <w:t>❌</w:t>
      </w:r>
      <w:r w:rsidRPr="00C638F5">
        <w:rPr>
          <w:lang w:val="en-IN"/>
        </w:rPr>
        <w:t xml:space="preserve"> Do not implement foreign keys (push to Spiral 3)</w:t>
      </w:r>
      <w:r w:rsidRPr="00C638F5">
        <w:rPr>
          <w:lang w:val="en-IN"/>
        </w:rPr>
        <w:br/>
      </w:r>
      <w:r w:rsidRPr="00C638F5">
        <w:rPr>
          <w:rFonts w:ascii="Segoe UI Emoji" w:hAnsi="Segoe UI Emoji" w:cs="Segoe UI Emoji"/>
          <w:lang w:val="en-IN"/>
        </w:rPr>
        <w:t>❌</w:t>
      </w:r>
      <w:r w:rsidRPr="00C638F5">
        <w:rPr>
          <w:lang w:val="en-IN"/>
        </w:rPr>
        <w:t xml:space="preserve"> Do not implement Flask</w:t>
      </w:r>
      <w:r w:rsidRPr="00C638F5">
        <w:rPr>
          <w:lang w:val="en-IN"/>
        </w:rPr>
        <w:br/>
      </w:r>
      <w:r w:rsidRPr="00C638F5">
        <w:rPr>
          <w:rFonts w:ascii="Segoe UI Emoji" w:hAnsi="Segoe UI Emoji" w:cs="Segoe UI Emoji"/>
          <w:lang w:val="en-IN"/>
        </w:rPr>
        <w:t>❌</w:t>
      </w:r>
      <w:r w:rsidRPr="00C638F5">
        <w:rPr>
          <w:lang w:val="en-IN"/>
        </w:rPr>
        <w:t xml:space="preserve"> Do not optimize prematurely</w:t>
      </w:r>
      <w:r w:rsidRPr="00C638F5">
        <w:rPr>
          <w:lang w:val="en-IN"/>
        </w:rPr>
        <w:br/>
      </w:r>
      <w:r w:rsidRPr="00C638F5">
        <w:rPr>
          <w:rFonts w:ascii="Segoe UI Emoji" w:hAnsi="Segoe UI Emoji" w:cs="Segoe UI Emoji"/>
          <w:lang w:val="en-IN"/>
        </w:rPr>
        <w:t>❌</w:t>
      </w:r>
      <w:r w:rsidRPr="00C638F5">
        <w:rPr>
          <w:lang w:val="en-IN"/>
        </w:rPr>
        <w:t xml:space="preserve"> Do not change internal JSON structure drastically</w:t>
      </w:r>
    </w:p>
    <w:p w14:paraId="33A12634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lastRenderedPageBreak/>
        <w:t>Spiral 2 is about:</w:t>
      </w:r>
    </w:p>
    <w:p w14:paraId="4843561B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Reliable Table Generation Only.</w:t>
      </w:r>
    </w:p>
    <w:p w14:paraId="5A4B3302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pict w14:anchorId="65351BC6">
          <v:rect id="_x0000_i1182" style="width:0;height:1.5pt" o:hralign="center" o:hrstd="t" o:hr="t" fillcolor="#a0a0a0" stroked="f"/>
        </w:pict>
      </w:r>
    </w:p>
    <w:p w14:paraId="11F0AE78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rFonts w:ascii="Segoe UI Symbol" w:hAnsi="Segoe UI Symbol" w:cs="Segoe UI Symbol"/>
          <w:b/>
          <w:bCs/>
          <w:lang w:val="en-IN"/>
        </w:rPr>
        <w:t>⏱</w:t>
      </w:r>
      <w:r w:rsidRPr="00C638F5">
        <w:rPr>
          <w:b/>
          <w:bCs/>
          <w:lang w:val="en-IN"/>
        </w:rPr>
        <w:t xml:space="preserve"> Suggested Timeline (7–8 Days)</w:t>
      </w:r>
    </w:p>
    <w:p w14:paraId="5961E3CB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Day 1–2 → Type mapping design</w:t>
      </w:r>
      <w:r w:rsidRPr="00C638F5">
        <w:rPr>
          <w:lang w:val="en-IN"/>
        </w:rPr>
        <w:br/>
        <w:t>Day 3–4 → Table generation</w:t>
      </w:r>
      <w:r w:rsidRPr="00C638F5">
        <w:rPr>
          <w:lang w:val="en-IN"/>
        </w:rPr>
        <w:br/>
        <w:t>Day 5–6 → SQL validation &amp; MySQL testing</w:t>
      </w:r>
      <w:r w:rsidRPr="00C638F5">
        <w:rPr>
          <w:lang w:val="en-IN"/>
        </w:rPr>
        <w:br/>
        <w:t>Day 7–8 → Integration + end-to-end testing</w:t>
      </w:r>
    </w:p>
    <w:p w14:paraId="1B6CD769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Then freeze.</w:t>
      </w:r>
    </w:p>
    <w:p w14:paraId="3990A9DE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pict w14:anchorId="4177584A">
          <v:rect id="_x0000_i1183" style="width:0;height:1.5pt" o:hralign="center" o:hrstd="t" o:hr="t" fillcolor="#a0a0a0" stroked="f"/>
        </w:pict>
      </w:r>
    </w:p>
    <w:p w14:paraId="7DD17180" w14:textId="77777777" w:rsidR="00C638F5" w:rsidRPr="00C638F5" w:rsidRDefault="00C638F5" w:rsidP="00C638F5">
      <w:pPr>
        <w:rPr>
          <w:b/>
          <w:bCs/>
          <w:lang w:val="en-IN"/>
        </w:rPr>
      </w:pPr>
      <w:r w:rsidRPr="00C638F5">
        <w:rPr>
          <w:rFonts w:ascii="Segoe UI Emoji" w:hAnsi="Segoe UI Emoji" w:cs="Segoe UI Emoji"/>
          <w:b/>
          <w:bCs/>
          <w:lang w:val="en-IN"/>
        </w:rPr>
        <w:t>🏁</w:t>
      </w:r>
      <w:r w:rsidRPr="00C638F5">
        <w:rPr>
          <w:b/>
          <w:bCs/>
          <w:lang w:val="en-IN"/>
        </w:rPr>
        <w:t xml:space="preserve"> End of Spiral 2 You Should Have</w:t>
      </w:r>
    </w:p>
    <w:p w14:paraId="66FC431E" w14:textId="77777777" w:rsidR="00C638F5" w:rsidRPr="00C638F5" w:rsidRDefault="00C638F5" w:rsidP="00C638F5">
      <w:pPr>
        <w:rPr>
          <w:lang w:val="en-IN"/>
        </w:rPr>
      </w:pPr>
      <w:r w:rsidRPr="00C638F5">
        <w:rPr>
          <w:rFonts w:ascii="Segoe UI Symbol" w:hAnsi="Segoe UI Symbol" w:cs="Segoe UI Symbol"/>
          <w:lang w:val="en-IN"/>
        </w:rPr>
        <w:t>✔</w:t>
      </w:r>
      <w:r w:rsidRPr="00C638F5">
        <w:rPr>
          <w:lang w:val="en-IN"/>
        </w:rPr>
        <w:t xml:space="preserve"> Valid </w:t>
      </w:r>
      <w:proofErr w:type="spellStart"/>
      <w:r w:rsidRPr="00C638F5">
        <w:rPr>
          <w:lang w:val="en-IN"/>
        </w:rPr>
        <w:t>schema.sql</w:t>
      </w:r>
      <w:proofErr w:type="spellEnd"/>
      <w:r w:rsidRPr="00C638F5">
        <w:rPr>
          <w:lang w:val="en-IN"/>
        </w:rPr>
        <w:br/>
      </w:r>
      <w:r w:rsidRPr="00C638F5">
        <w:rPr>
          <w:rFonts w:ascii="Segoe UI Symbol" w:hAnsi="Segoe UI Symbol" w:cs="Segoe UI Symbol"/>
          <w:lang w:val="en-IN"/>
        </w:rPr>
        <w:t>✔</w:t>
      </w:r>
      <w:r w:rsidRPr="00C638F5">
        <w:rPr>
          <w:lang w:val="en-IN"/>
        </w:rPr>
        <w:t xml:space="preserve"> Deterministic output</w:t>
      </w:r>
      <w:r w:rsidRPr="00C638F5">
        <w:rPr>
          <w:lang w:val="en-IN"/>
        </w:rPr>
        <w:br/>
      </w:r>
      <w:r w:rsidRPr="00C638F5">
        <w:rPr>
          <w:rFonts w:ascii="Segoe UI Symbol" w:hAnsi="Segoe UI Symbol" w:cs="Segoe UI Symbol"/>
          <w:lang w:val="en-IN"/>
        </w:rPr>
        <w:t>✔</w:t>
      </w:r>
      <w:r w:rsidRPr="00C638F5">
        <w:rPr>
          <w:lang w:val="en-IN"/>
        </w:rPr>
        <w:t xml:space="preserve"> Clean architecture separation</w:t>
      </w:r>
      <w:r w:rsidRPr="00C638F5">
        <w:rPr>
          <w:lang w:val="en-IN"/>
        </w:rPr>
        <w:br/>
      </w:r>
      <w:r w:rsidRPr="00C638F5">
        <w:rPr>
          <w:rFonts w:ascii="Segoe UI Symbol" w:hAnsi="Segoe UI Symbol" w:cs="Segoe UI Symbol"/>
          <w:lang w:val="en-IN"/>
        </w:rPr>
        <w:t>✔</w:t>
      </w:r>
      <w:r w:rsidRPr="00C638F5">
        <w:rPr>
          <w:lang w:val="en-IN"/>
        </w:rPr>
        <w:t xml:space="preserve"> Fully tested table creation</w:t>
      </w:r>
      <w:r w:rsidRPr="00C638F5">
        <w:rPr>
          <w:lang w:val="en-IN"/>
        </w:rPr>
        <w:br/>
      </w:r>
      <w:r w:rsidRPr="00C638F5">
        <w:rPr>
          <w:rFonts w:ascii="Segoe UI Symbol" w:hAnsi="Segoe UI Symbol" w:cs="Segoe UI Symbol"/>
          <w:lang w:val="en-IN"/>
        </w:rPr>
        <w:t>✔</w:t>
      </w:r>
      <w:r w:rsidRPr="00C638F5">
        <w:rPr>
          <w:lang w:val="en-IN"/>
        </w:rPr>
        <w:t xml:space="preserve"> Zero SQL syntax errors</w:t>
      </w:r>
    </w:p>
    <w:p w14:paraId="76A7CD68" w14:textId="77777777" w:rsidR="00C638F5" w:rsidRPr="00C638F5" w:rsidRDefault="00C638F5" w:rsidP="00C638F5">
      <w:pPr>
        <w:rPr>
          <w:lang w:val="en-IN"/>
        </w:rPr>
      </w:pPr>
      <w:r w:rsidRPr="00C638F5">
        <w:rPr>
          <w:lang w:val="en-IN"/>
        </w:rPr>
        <w:t>Now system becomes real.</w:t>
      </w:r>
    </w:p>
    <w:p w14:paraId="1D0FB2CB" w14:textId="77777777" w:rsidR="00C638F5" w:rsidRPr="00C638F5" w:rsidRDefault="00C638F5" w:rsidP="00C638F5"/>
    <w:sectPr w:rsidR="00C638F5" w:rsidRPr="00C638F5" w:rsidSect="00A67285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720" w:right="1080" w:bottom="720" w:left="1080" w:header="648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2AA41" w14:textId="77777777" w:rsidR="006110E7" w:rsidRDefault="006110E7" w:rsidP="005A20E2">
      <w:pPr>
        <w:spacing w:after="0"/>
      </w:pPr>
      <w:r>
        <w:separator/>
      </w:r>
    </w:p>
    <w:p w14:paraId="520A272D" w14:textId="77777777" w:rsidR="006110E7" w:rsidRDefault="006110E7"/>
    <w:p w14:paraId="6A8DBF96" w14:textId="77777777" w:rsidR="006110E7" w:rsidRDefault="006110E7" w:rsidP="009B4773"/>
    <w:p w14:paraId="5AFBE051" w14:textId="77777777" w:rsidR="006110E7" w:rsidRDefault="006110E7" w:rsidP="00513832"/>
  </w:endnote>
  <w:endnote w:type="continuationSeparator" w:id="0">
    <w:p w14:paraId="2DB081CE" w14:textId="77777777" w:rsidR="006110E7" w:rsidRDefault="006110E7" w:rsidP="005A20E2">
      <w:pPr>
        <w:spacing w:after="0"/>
      </w:pPr>
      <w:r>
        <w:continuationSeparator/>
      </w:r>
    </w:p>
    <w:p w14:paraId="6770972C" w14:textId="77777777" w:rsidR="006110E7" w:rsidRDefault="006110E7"/>
    <w:p w14:paraId="65645CEE" w14:textId="77777777" w:rsidR="006110E7" w:rsidRDefault="006110E7" w:rsidP="009B4773"/>
    <w:p w14:paraId="564E1085" w14:textId="77777777" w:rsidR="006110E7" w:rsidRDefault="006110E7" w:rsidP="0051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43D8E" w14:textId="4D628E44" w:rsidR="00B57756" w:rsidRPr="00F8411A" w:rsidRDefault="00000000" w:rsidP="00F8411A">
    <w:pPr>
      <w:pStyle w:val="Footer"/>
    </w:pPr>
    <w:sdt>
      <w:sdtPr>
        <w:alias w:val="Report Date"/>
        <w:tag w:val=""/>
        <w:id w:val="-1485464670"/>
        <w:placeholder>
          <w:docPart w:val="016C74269F424344B967DBB818E662D7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C638F5">
          <w:t>Software Engineering Project</w:t>
        </w:r>
      </w:sdtContent>
    </w:sdt>
    <w:r w:rsidR="00B57756" w:rsidRPr="00F8411A">
      <w:tab/>
    </w:r>
    <w:r w:rsidR="00B57756" w:rsidRPr="00F8411A">
      <w:fldChar w:fldCharType="begin"/>
    </w:r>
    <w:r w:rsidR="00B57756" w:rsidRPr="00F8411A">
      <w:instrText xml:space="preserve"> PAGE   \* MERGEFORMAT </w:instrText>
    </w:r>
    <w:r w:rsidR="00B57756" w:rsidRPr="00F8411A">
      <w:fldChar w:fldCharType="separate"/>
    </w:r>
    <w:r w:rsidR="00B57756" w:rsidRPr="00F8411A">
      <w:t>1</w:t>
    </w:r>
    <w:r w:rsidR="00B57756" w:rsidRPr="00F8411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65CF" w14:textId="2CF8EE99" w:rsidR="005854DB" w:rsidRPr="00F8411A" w:rsidRDefault="00000000" w:rsidP="005854DB">
    <w:pPr>
      <w:pStyle w:val="Footer"/>
    </w:pPr>
    <w:sdt>
      <w:sdtPr>
        <w:alias w:val="Report Date"/>
        <w:tag w:val=""/>
        <w:id w:val="-1095781852"/>
        <w:placeholder>
          <w:docPart w:val="2347E8F1E82C429F97453EFCD385ADD5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C638F5">
          <w:t>Software Engineering Project</w:t>
        </w:r>
      </w:sdtContent>
    </w:sdt>
    <w:r w:rsidR="005854DB" w:rsidRPr="00F8411A">
      <w:tab/>
    </w:r>
    <w:r w:rsidR="005854DB" w:rsidRPr="00F8411A">
      <w:fldChar w:fldCharType="begin"/>
    </w:r>
    <w:r w:rsidR="005854DB" w:rsidRPr="00F8411A">
      <w:instrText xml:space="preserve"> PAGE   \* MERGEFORMAT </w:instrText>
    </w:r>
    <w:r w:rsidR="005854DB" w:rsidRPr="00F8411A">
      <w:fldChar w:fldCharType="separate"/>
    </w:r>
    <w:r w:rsidR="005854DB">
      <w:t>2</w:t>
    </w:r>
    <w:r w:rsidR="005854DB" w:rsidRPr="00F8411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BAE6E" w14:textId="77777777" w:rsidR="006110E7" w:rsidRDefault="006110E7" w:rsidP="005A20E2">
      <w:pPr>
        <w:spacing w:after="0"/>
      </w:pPr>
      <w:r>
        <w:separator/>
      </w:r>
    </w:p>
    <w:p w14:paraId="4CEF82BC" w14:textId="77777777" w:rsidR="006110E7" w:rsidRDefault="006110E7"/>
    <w:p w14:paraId="1B7738CC" w14:textId="77777777" w:rsidR="006110E7" w:rsidRDefault="006110E7" w:rsidP="009B4773"/>
    <w:p w14:paraId="47CA9D0F" w14:textId="77777777" w:rsidR="006110E7" w:rsidRDefault="006110E7" w:rsidP="00513832"/>
  </w:footnote>
  <w:footnote w:type="continuationSeparator" w:id="0">
    <w:p w14:paraId="473F206A" w14:textId="77777777" w:rsidR="006110E7" w:rsidRDefault="006110E7" w:rsidP="005A20E2">
      <w:pPr>
        <w:spacing w:after="0"/>
      </w:pPr>
      <w:r>
        <w:continuationSeparator/>
      </w:r>
    </w:p>
    <w:p w14:paraId="5BCB4E1C" w14:textId="77777777" w:rsidR="006110E7" w:rsidRDefault="006110E7"/>
    <w:p w14:paraId="21806C94" w14:textId="77777777" w:rsidR="006110E7" w:rsidRDefault="006110E7" w:rsidP="009B4773"/>
    <w:p w14:paraId="56D22C87" w14:textId="77777777" w:rsidR="006110E7" w:rsidRDefault="006110E7" w:rsidP="00513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EE6A6" w14:textId="77777777" w:rsidR="005854DB" w:rsidRPr="005854DB" w:rsidRDefault="00000000" w:rsidP="00A67285">
    <w:pPr>
      <w:pStyle w:val="Header"/>
    </w:pPr>
    <w:sdt>
      <w:sdtPr>
        <w:rPr>
          <w:rStyle w:val="SubtleEmphasis"/>
        </w:rPr>
        <w:alias w:val="Title"/>
        <w:tag w:val=""/>
        <w:id w:val="1367024086"/>
        <w:placeholder>
          <w:docPart w:val="F2131B75DD2D46458D1B6DBC13CF0A6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Content>
        <w:r w:rsidR="009E603D">
          <w:rPr>
            <w:rStyle w:val="SubtleEmphasis"/>
          </w:rPr>
          <w:t xml:space="preserve">UML </w:t>
        </w:r>
        <w:r w:rsidR="009E603D">
          <w:rPr>
            <w:rStyle w:val="SubtleEmphasis"/>
            <w:rFonts w:ascii="Arial" w:hAnsi="Arial" w:cs="Arial"/>
          </w:rPr>
          <w:t>→</w:t>
        </w:r>
        <w:r w:rsidR="009E603D">
          <w:rPr>
            <w:rStyle w:val="SubtleEmphasis"/>
          </w:rPr>
          <w:t xml:space="preserve"> CRUD generator</w:t>
        </w:r>
      </w:sdtContent>
    </w:sdt>
    <w:r w:rsidR="005854DB" w:rsidRPr="00A67285">
      <w:rPr>
        <w:rStyle w:val="SubtleEmphasis"/>
      </w:rPr>
      <w:br/>
    </w:r>
    <w:sdt>
      <w:sdtPr>
        <w:alias w:val="Subtitle"/>
        <w:tag w:val=""/>
        <w:id w:val="1852067448"/>
        <w:placeholder>
          <w:docPart w:val="92D2390A8DCB48568E769E11CC594EF1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Content>
        <w:r w:rsidR="009E603D">
          <w:t>Workload Management</w:t>
        </w:r>
      </w:sdtContent>
    </w:sdt>
    <w:r w:rsidR="005854DB">
      <w:rPr>
        <w:noProof/>
      </w:rPr>
      <mc:AlternateContent>
        <mc:Choice Requires="wps">
          <w:drawing>
            <wp:anchor distT="45720" distB="45720" distL="114300" distR="114300" simplePos="0" relativeHeight="251696128" behindDoc="1" locked="0" layoutInCell="1" allowOverlap="1" wp14:anchorId="11E98BE9" wp14:editId="47A91E5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58400" cy="1143000"/>
              <wp:effectExtent l="0" t="0" r="0" b="0"/>
              <wp:wrapNone/>
              <wp:docPr id="1" name="Text Box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1143000"/>
                      </a:xfrm>
                      <a:prstGeom prst="rect">
                        <a:avLst/>
                      </a:prstGeom>
                      <a:solidFill>
                        <a:srgbClr val="F0CDA1">
                          <a:alpha val="5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256B25" w14:textId="77777777" w:rsidR="005854DB" w:rsidRDefault="005854DB" w:rsidP="0003123C"/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E98B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&quot;&quot;" style="position:absolute;margin-left:0;margin-top:0;width:11in;height:90pt;z-index:-2516203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" fillcolor="#f0cda1" stroked="f">
              <v:fill opacity="32896f"/>
              <v:textbox inset="20mm,8mm">
                <w:txbxContent>
                  <w:p w14:paraId="1D256B25" w14:textId="77777777" w:rsidR="005854DB" w:rsidRDefault="005854DB" w:rsidP="0003123C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5600" w14:textId="77777777" w:rsidR="005854DB" w:rsidRDefault="005854DB" w:rsidP="00A67285">
    <w:pPr>
      <w:pStyle w:val="Header"/>
      <w:spacing w:after="0"/>
    </w:pPr>
    <w:r>
      <w:rPr>
        <w:noProof/>
      </w:rPr>
      <w:drawing>
        <wp:anchor distT="0" distB="0" distL="114300" distR="114300" simplePos="0" relativeHeight="251698176" behindDoc="1" locked="0" layoutInCell="1" allowOverlap="1" wp14:anchorId="3D6BB8F1" wp14:editId="68A2CC9E">
          <wp:simplePos x="0" y="0"/>
          <wp:positionH relativeFrom="column">
            <wp:posOffset>-797560</wp:posOffset>
          </wp:positionH>
          <wp:positionV relativeFrom="paragraph">
            <wp:posOffset>-410210</wp:posOffset>
          </wp:positionV>
          <wp:extent cx="7996799" cy="2282808"/>
          <wp:effectExtent l="0" t="0" r="4445" b="3810"/>
          <wp:wrapNone/>
          <wp:docPr id="5" name="Picture 5" descr="People's hands and documen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ttyImages-696273168_sup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58" t="15387" r="1918" b="21961"/>
                  <a:stretch/>
                </pic:blipFill>
                <pic:spPr bwMode="auto">
                  <a:xfrm>
                    <a:off x="0" y="0"/>
                    <a:ext cx="8008772" cy="2286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F"/>
    <w:multiLevelType w:val="singleLevel"/>
    <w:tmpl w:val="3C28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8E049D40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2" w15:restartNumberingAfterBreak="0">
    <w:nsid w:val="FFFFFF88"/>
    <w:multiLevelType w:val="singleLevel"/>
    <w:tmpl w:val="EE34F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DA2A00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E91F2A"/>
    <w:multiLevelType w:val="hybridMultilevel"/>
    <w:tmpl w:val="6DC0BC34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0675B0"/>
    <w:multiLevelType w:val="hybridMultilevel"/>
    <w:tmpl w:val="442A5648"/>
    <w:lvl w:ilvl="0" w:tplc="A4946864">
      <w:start w:val="1"/>
      <w:numFmt w:val="bullet"/>
      <w:pStyle w:val="Graphbullet4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1B0354"/>
    <w:multiLevelType w:val="hybridMultilevel"/>
    <w:tmpl w:val="0464C5E2"/>
    <w:lvl w:ilvl="0" w:tplc="13A87BB0">
      <w:start w:val="1"/>
      <w:numFmt w:val="bullet"/>
      <w:pStyle w:val="Graphbullet3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F059C5"/>
    <w:multiLevelType w:val="hybridMultilevel"/>
    <w:tmpl w:val="117894FC"/>
    <w:lvl w:ilvl="0" w:tplc="3060231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A86343"/>
    <w:multiLevelType w:val="hybridMultilevel"/>
    <w:tmpl w:val="DCAC3568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533D15"/>
    <w:multiLevelType w:val="hybridMultilevel"/>
    <w:tmpl w:val="C234D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08E60018"/>
    <w:multiLevelType w:val="multilevel"/>
    <w:tmpl w:val="B1B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41A06"/>
    <w:multiLevelType w:val="hybridMultilevel"/>
    <w:tmpl w:val="3CB4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CE5552"/>
    <w:multiLevelType w:val="multilevel"/>
    <w:tmpl w:val="EED0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62834"/>
    <w:multiLevelType w:val="hybridMultilevel"/>
    <w:tmpl w:val="C08C66B0"/>
    <w:lvl w:ilvl="0" w:tplc="CFD24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5F2196"/>
    <w:multiLevelType w:val="multilevel"/>
    <w:tmpl w:val="750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050AF"/>
    <w:multiLevelType w:val="multilevel"/>
    <w:tmpl w:val="098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66B04"/>
    <w:multiLevelType w:val="hybridMultilevel"/>
    <w:tmpl w:val="7E7A932C"/>
    <w:lvl w:ilvl="0" w:tplc="7B305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0708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920324"/>
    <w:multiLevelType w:val="hybridMultilevel"/>
    <w:tmpl w:val="6AF8351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51242C"/>
    <w:multiLevelType w:val="multilevel"/>
    <w:tmpl w:val="E99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32639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1213D4"/>
    <w:multiLevelType w:val="multilevel"/>
    <w:tmpl w:val="BEA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B0B4F"/>
    <w:multiLevelType w:val="multilevel"/>
    <w:tmpl w:val="19D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75ACB"/>
    <w:multiLevelType w:val="multilevel"/>
    <w:tmpl w:val="CD9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77AFC"/>
    <w:multiLevelType w:val="hybridMultilevel"/>
    <w:tmpl w:val="251E707C"/>
    <w:lvl w:ilvl="0" w:tplc="C7BC33B2">
      <w:start w:val="1"/>
      <w:numFmt w:val="bullet"/>
      <w:pStyle w:val="Graphbullet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AD637AD"/>
    <w:multiLevelType w:val="multilevel"/>
    <w:tmpl w:val="5F7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C4754A"/>
    <w:multiLevelType w:val="multilevel"/>
    <w:tmpl w:val="D3F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90179"/>
    <w:multiLevelType w:val="multilevel"/>
    <w:tmpl w:val="70F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DB6146"/>
    <w:multiLevelType w:val="hybridMultilevel"/>
    <w:tmpl w:val="1DF0C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0DB2FD9"/>
    <w:multiLevelType w:val="multilevel"/>
    <w:tmpl w:val="A668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FB1F5D"/>
    <w:multiLevelType w:val="multilevel"/>
    <w:tmpl w:val="B3E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862ED7"/>
    <w:multiLevelType w:val="multilevel"/>
    <w:tmpl w:val="58C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872C6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9448EF"/>
    <w:multiLevelType w:val="hybridMultilevel"/>
    <w:tmpl w:val="A92A2166"/>
    <w:lvl w:ilvl="0" w:tplc="A4583C36">
      <w:start w:val="1"/>
      <w:numFmt w:val="bullet"/>
      <w:pStyle w:val="Graphbullet2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E867BE"/>
    <w:multiLevelType w:val="hybridMultilevel"/>
    <w:tmpl w:val="80663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E331351"/>
    <w:multiLevelType w:val="hybridMultilevel"/>
    <w:tmpl w:val="72966E82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7F706C"/>
    <w:multiLevelType w:val="multilevel"/>
    <w:tmpl w:val="3B2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F1929"/>
    <w:multiLevelType w:val="hybridMultilevel"/>
    <w:tmpl w:val="BB04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21351B2"/>
    <w:multiLevelType w:val="hybridMultilevel"/>
    <w:tmpl w:val="C2A23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344304">
      <w:start w:val="1"/>
      <w:numFmt w:val="bullet"/>
      <w:lvlText w:val="o"/>
      <w:lvlJc w:val="center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30B7AF6"/>
    <w:multiLevelType w:val="hybridMultilevel"/>
    <w:tmpl w:val="F46C5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C443B65"/>
    <w:multiLevelType w:val="multilevel"/>
    <w:tmpl w:val="B3E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C44DB"/>
    <w:multiLevelType w:val="multilevel"/>
    <w:tmpl w:val="942C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C7223"/>
    <w:multiLevelType w:val="hybridMultilevel"/>
    <w:tmpl w:val="D6FAB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F8F198D"/>
    <w:multiLevelType w:val="hybridMultilevel"/>
    <w:tmpl w:val="03680CDA"/>
    <w:lvl w:ilvl="0" w:tplc="8376AAF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0E175A"/>
    <w:multiLevelType w:val="multilevel"/>
    <w:tmpl w:val="183A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E30448"/>
    <w:multiLevelType w:val="multilevel"/>
    <w:tmpl w:val="FE14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B16EF7"/>
    <w:multiLevelType w:val="multilevel"/>
    <w:tmpl w:val="72F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013B8"/>
    <w:multiLevelType w:val="hybridMultilevel"/>
    <w:tmpl w:val="7BF04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98E048A"/>
    <w:multiLevelType w:val="multilevel"/>
    <w:tmpl w:val="A6FE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25193"/>
    <w:multiLevelType w:val="hybridMultilevel"/>
    <w:tmpl w:val="2B4662AC"/>
    <w:lvl w:ilvl="0" w:tplc="F27AD30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28C1828"/>
    <w:multiLevelType w:val="multilevel"/>
    <w:tmpl w:val="00E80A2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  <w:color w:val="107082" w:themeColor="accent2"/>
        <w:u w:color="F0CDA1" w:themeColor="accent1"/>
      </w:rPr>
    </w:lvl>
    <w:lvl w:ilvl="1">
      <w:start w:val="1"/>
      <w:numFmt w:val="lowerLetter"/>
      <w:pStyle w:val="ListNumber2"/>
      <w:lvlText w:val="%2."/>
      <w:lvlJc w:val="left"/>
      <w:pPr>
        <w:ind w:left="360" w:hanging="360"/>
      </w:pPr>
      <w:rPr>
        <w:rFonts w:hint="default"/>
        <w:color w:val="107082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DE4320"/>
    <w:multiLevelType w:val="multilevel"/>
    <w:tmpl w:val="ACD0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F92F8B"/>
    <w:multiLevelType w:val="hybridMultilevel"/>
    <w:tmpl w:val="4552D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4213D11"/>
    <w:multiLevelType w:val="multilevel"/>
    <w:tmpl w:val="E94C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E40292"/>
    <w:multiLevelType w:val="multilevel"/>
    <w:tmpl w:val="AF2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2926AB"/>
    <w:multiLevelType w:val="hybridMultilevel"/>
    <w:tmpl w:val="74EAD57A"/>
    <w:lvl w:ilvl="0" w:tplc="21DA16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B26156C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74746A"/>
    <w:multiLevelType w:val="multilevel"/>
    <w:tmpl w:val="BDD8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D02171"/>
    <w:multiLevelType w:val="hybridMultilevel"/>
    <w:tmpl w:val="68700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406738"/>
    <w:multiLevelType w:val="multilevel"/>
    <w:tmpl w:val="16C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8E3EBA"/>
    <w:multiLevelType w:val="multilevel"/>
    <w:tmpl w:val="3BA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FE6E66"/>
    <w:multiLevelType w:val="hybridMultilevel"/>
    <w:tmpl w:val="040A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DB023C"/>
    <w:multiLevelType w:val="hybridMultilevel"/>
    <w:tmpl w:val="02829B4A"/>
    <w:lvl w:ilvl="0" w:tplc="CB6EC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A00AD0"/>
    <w:multiLevelType w:val="multilevel"/>
    <w:tmpl w:val="0CB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060B5F"/>
    <w:multiLevelType w:val="multilevel"/>
    <w:tmpl w:val="FD0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1F4F44"/>
    <w:multiLevelType w:val="hybridMultilevel"/>
    <w:tmpl w:val="7F5EAAF0"/>
    <w:lvl w:ilvl="0" w:tplc="302A1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DEF3060"/>
    <w:multiLevelType w:val="multilevel"/>
    <w:tmpl w:val="2008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7A0411"/>
    <w:multiLevelType w:val="multilevel"/>
    <w:tmpl w:val="8048C9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DF6CE3"/>
    <w:multiLevelType w:val="multilevel"/>
    <w:tmpl w:val="0CE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F63E9F"/>
    <w:multiLevelType w:val="multilevel"/>
    <w:tmpl w:val="2FC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4827CE"/>
    <w:multiLevelType w:val="multilevel"/>
    <w:tmpl w:val="8E3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310C38"/>
    <w:multiLevelType w:val="multilevel"/>
    <w:tmpl w:val="FC1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5A3474"/>
    <w:multiLevelType w:val="multilevel"/>
    <w:tmpl w:val="292C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7961309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B497E62"/>
    <w:multiLevelType w:val="multilevel"/>
    <w:tmpl w:val="796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101D07"/>
    <w:multiLevelType w:val="hybridMultilevel"/>
    <w:tmpl w:val="79DC4B2A"/>
    <w:lvl w:ilvl="0" w:tplc="124C5DAE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284549">
    <w:abstractNumId w:val="48"/>
  </w:num>
  <w:num w:numId="2" w16cid:durableId="1945189640">
    <w:abstractNumId w:val="64"/>
  </w:num>
  <w:num w:numId="3" w16cid:durableId="7100296">
    <w:abstractNumId w:val="31"/>
  </w:num>
  <w:num w:numId="4" w16cid:durableId="1023435024">
    <w:abstractNumId w:val="42"/>
  </w:num>
  <w:num w:numId="5" w16cid:durableId="1561015703">
    <w:abstractNumId w:val="19"/>
  </w:num>
  <w:num w:numId="6" w16cid:durableId="1790709509">
    <w:abstractNumId w:val="8"/>
  </w:num>
  <w:num w:numId="7" w16cid:durableId="191114812">
    <w:abstractNumId w:val="61"/>
  </w:num>
  <w:num w:numId="8" w16cid:durableId="1120340569">
    <w:abstractNumId w:val="17"/>
  </w:num>
  <w:num w:numId="9" w16cid:durableId="513112351">
    <w:abstractNumId w:val="72"/>
  </w:num>
  <w:num w:numId="10" w16cid:durableId="1771925205">
    <w:abstractNumId w:val="55"/>
  </w:num>
  <w:num w:numId="11" w16cid:durableId="291786444">
    <w:abstractNumId w:val="4"/>
  </w:num>
  <w:num w:numId="12" w16cid:durableId="158082035">
    <w:abstractNumId w:val="13"/>
  </w:num>
  <w:num w:numId="13" w16cid:durableId="1267738114">
    <w:abstractNumId w:val="27"/>
  </w:num>
  <w:num w:numId="14" w16cid:durableId="1015621345">
    <w:abstractNumId w:val="41"/>
  </w:num>
  <w:num w:numId="15" w16cid:durableId="891111860">
    <w:abstractNumId w:val="34"/>
  </w:num>
  <w:num w:numId="16" w16cid:durableId="143090489">
    <w:abstractNumId w:val="7"/>
  </w:num>
  <w:num w:numId="17" w16cid:durableId="377365966">
    <w:abstractNumId w:val="46"/>
  </w:num>
  <w:num w:numId="18" w16cid:durableId="2101481086">
    <w:abstractNumId w:val="74"/>
  </w:num>
  <w:num w:numId="19" w16cid:durableId="458570854">
    <w:abstractNumId w:val="11"/>
  </w:num>
  <w:num w:numId="20" w16cid:durableId="1404644989">
    <w:abstractNumId w:val="51"/>
  </w:num>
  <w:num w:numId="21" w16cid:durableId="1194734545">
    <w:abstractNumId w:val="16"/>
  </w:num>
  <w:num w:numId="22" w16cid:durableId="197789046">
    <w:abstractNumId w:val="36"/>
  </w:num>
  <w:num w:numId="23" w16cid:durableId="1618950225">
    <w:abstractNumId w:val="38"/>
  </w:num>
  <w:num w:numId="24" w16cid:durableId="442505100">
    <w:abstractNumId w:val="33"/>
  </w:num>
  <w:num w:numId="25" w16cid:durableId="1094286349">
    <w:abstractNumId w:val="37"/>
  </w:num>
  <w:num w:numId="26" w16cid:durableId="1960910003">
    <w:abstractNumId w:val="9"/>
  </w:num>
  <w:num w:numId="27" w16cid:durableId="1175261508">
    <w:abstractNumId w:val="57"/>
  </w:num>
  <w:num w:numId="28" w16cid:durableId="1166281429">
    <w:abstractNumId w:val="23"/>
  </w:num>
  <w:num w:numId="29" w16cid:durableId="88308623">
    <w:abstractNumId w:val="6"/>
  </w:num>
  <w:num w:numId="30" w16cid:durableId="528032103">
    <w:abstractNumId w:val="32"/>
  </w:num>
  <w:num w:numId="31" w16cid:durableId="1038244552">
    <w:abstractNumId w:val="5"/>
  </w:num>
  <w:num w:numId="32" w16cid:durableId="600721530">
    <w:abstractNumId w:val="49"/>
  </w:num>
  <w:num w:numId="33" w16cid:durableId="1819807980">
    <w:abstractNumId w:val="54"/>
  </w:num>
  <w:num w:numId="34" w16cid:durableId="1485464773">
    <w:abstractNumId w:val="3"/>
  </w:num>
  <w:num w:numId="35" w16cid:durableId="1221526298">
    <w:abstractNumId w:val="1"/>
  </w:num>
  <w:num w:numId="36" w16cid:durableId="52823181">
    <w:abstractNumId w:val="2"/>
  </w:num>
  <w:num w:numId="37" w16cid:durableId="583492695">
    <w:abstractNumId w:val="0"/>
  </w:num>
  <w:num w:numId="38" w16cid:durableId="1411538386">
    <w:abstractNumId w:val="60"/>
  </w:num>
  <w:num w:numId="39" w16cid:durableId="15565715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4100183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3396135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1586511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9407125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8649738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3138765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26913098">
    <w:abstractNumId w:val="29"/>
  </w:num>
  <w:num w:numId="47" w16cid:durableId="116604947">
    <w:abstractNumId w:val="52"/>
  </w:num>
  <w:num w:numId="48" w16cid:durableId="1080521072">
    <w:abstractNumId w:val="56"/>
  </w:num>
  <w:num w:numId="49" w16cid:durableId="568852954">
    <w:abstractNumId w:val="28"/>
  </w:num>
  <w:num w:numId="50" w16cid:durableId="322247538">
    <w:abstractNumId w:val="30"/>
  </w:num>
  <w:num w:numId="51" w16cid:durableId="31923312">
    <w:abstractNumId w:val="15"/>
  </w:num>
  <w:num w:numId="52" w16cid:durableId="957177433">
    <w:abstractNumId w:val="35"/>
  </w:num>
  <w:num w:numId="53" w16cid:durableId="470100522">
    <w:abstractNumId w:val="40"/>
  </w:num>
  <w:num w:numId="54" w16cid:durableId="1683319547">
    <w:abstractNumId w:val="53"/>
  </w:num>
  <w:num w:numId="55" w16cid:durableId="1270313131">
    <w:abstractNumId w:val="59"/>
  </w:num>
  <w:num w:numId="56" w16cid:durableId="1446074910">
    <w:abstractNumId w:val="20"/>
  </w:num>
  <w:num w:numId="57" w16cid:durableId="1774401416">
    <w:abstractNumId w:val="70"/>
  </w:num>
  <w:num w:numId="58" w16cid:durableId="839659691">
    <w:abstractNumId w:val="18"/>
  </w:num>
  <w:num w:numId="59" w16cid:durableId="1170950028">
    <w:abstractNumId w:val="39"/>
  </w:num>
  <w:num w:numId="60" w16cid:durableId="2139029997">
    <w:abstractNumId w:val="25"/>
  </w:num>
  <w:num w:numId="61" w16cid:durableId="750155323">
    <w:abstractNumId w:val="10"/>
  </w:num>
  <w:num w:numId="62" w16cid:durableId="1269389077">
    <w:abstractNumId w:val="21"/>
  </w:num>
  <w:num w:numId="63" w16cid:durableId="420641977">
    <w:abstractNumId w:val="22"/>
  </w:num>
  <w:num w:numId="64" w16cid:durableId="2132627177">
    <w:abstractNumId w:val="12"/>
  </w:num>
  <w:num w:numId="65" w16cid:durableId="252133581">
    <w:abstractNumId w:val="69"/>
  </w:num>
  <w:num w:numId="66" w16cid:durableId="1911882280">
    <w:abstractNumId w:val="44"/>
  </w:num>
  <w:num w:numId="67" w16cid:durableId="1327123404">
    <w:abstractNumId w:val="58"/>
  </w:num>
  <w:num w:numId="68" w16cid:durableId="236592969">
    <w:abstractNumId w:val="26"/>
  </w:num>
  <w:num w:numId="69" w16cid:durableId="1049960295">
    <w:abstractNumId w:val="47"/>
  </w:num>
  <w:num w:numId="70" w16cid:durableId="391277060">
    <w:abstractNumId w:val="63"/>
  </w:num>
  <w:num w:numId="71" w16cid:durableId="2367769">
    <w:abstractNumId w:val="68"/>
  </w:num>
  <w:num w:numId="72" w16cid:durableId="158472692">
    <w:abstractNumId w:val="67"/>
  </w:num>
  <w:num w:numId="73" w16cid:durableId="2025669593">
    <w:abstractNumId w:val="45"/>
  </w:num>
  <w:num w:numId="74" w16cid:durableId="176189273">
    <w:abstractNumId w:val="14"/>
  </w:num>
  <w:num w:numId="75" w16cid:durableId="364990480">
    <w:abstractNumId w:val="62"/>
  </w:num>
  <w:num w:numId="76" w16cid:durableId="1716075085">
    <w:abstractNumId w:val="65"/>
  </w:num>
  <w:num w:numId="77" w16cid:durableId="932592024">
    <w:abstractNumId w:val="50"/>
  </w:num>
  <w:num w:numId="78" w16cid:durableId="184486217">
    <w:abstractNumId w:val="43"/>
  </w:num>
  <w:num w:numId="79" w16cid:durableId="248732593">
    <w:abstractNumId w:val="71"/>
  </w:num>
  <w:num w:numId="80" w16cid:durableId="268317919">
    <w:abstractNumId w:val="66"/>
  </w:num>
  <w:num w:numId="81" w16cid:durableId="579826709">
    <w:abstractNumId w:val="73"/>
  </w:num>
  <w:num w:numId="82" w16cid:durableId="856888141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3D"/>
    <w:rsid w:val="0000092E"/>
    <w:rsid w:val="00012A83"/>
    <w:rsid w:val="00017C3C"/>
    <w:rsid w:val="00021F2E"/>
    <w:rsid w:val="00026EAE"/>
    <w:rsid w:val="0003123C"/>
    <w:rsid w:val="00032A10"/>
    <w:rsid w:val="00043FFE"/>
    <w:rsid w:val="00044074"/>
    <w:rsid w:val="0004430C"/>
    <w:rsid w:val="00066DE2"/>
    <w:rsid w:val="00077931"/>
    <w:rsid w:val="00084E91"/>
    <w:rsid w:val="000900B6"/>
    <w:rsid w:val="000A649E"/>
    <w:rsid w:val="000A7626"/>
    <w:rsid w:val="000B5DA2"/>
    <w:rsid w:val="000C1C28"/>
    <w:rsid w:val="000C5872"/>
    <w:rsid w:val="000E0979"/>
    <w:rsid w:val="000E1544"/>
    <w:rsid w:val="001155CE"/>
    <w:rsid w:val="001225D9"/>
    <w:rsid w:val="00124370"/>
    <w:rsid w:val="00160392"/>
    <w:rsid w:val="001A5429"/>
    <w:rsid w:val="001D1C22"/>
    <w:rsid w:val="001E11F1"/>
    <w:rsid w:val="001E1E58"/>
    <w:rsid w:val="00206719"/>
    <w:rsid w:val="00240312"/>
    <w:rsid w:val="00247B17"/>
    <w:rsid w:val="00252E4A"/>
    <w:rsid w:val="002642A8"/>
    <w:rsid w:val="002955AB"/>
    <w:rsid w:val="002A137B"/>
    <w:rsid w:val="0031130D"/>
    <w:rsid w:val="00314A6F"/>
    <w:rsid w:val="00334394"/>
    <w:rsid w:val="00347AF5"/>
    <w:rsid w:val="00360F98"/>
    <w:rsid w:val="00362478"/>
    <w:rsid w:val="00374421"/>
    <w:rsid w:val="003A1203"/>
    <w:rsid w:val="003B5758"/>
    <w:rsid w:val="003D59A7"/>
    <w:rsid w:val="003E78A7"/>
    <w:rsid w:val="003F0714"/>
    <w:rsid w:val="003F13B0"/>
    <w:rsid w:val="003F5F4A"/>
    <w:rsid w:val="00403423"/>
    <w:rsid w:val="004262DD"/>
    <w:rsid w:val="0042646F"/>
    <w:rsid w:val="00435096"/>
    <w:rsid w:val="004411FB"/>
    <w:rsid w:val="00443212"/>
    <w:rsid w:val="00493EC0"/>
    <w:rsid w:val="00495909"/>
    <w:rsid w:val="004A4931"/>
    <w:rsid w:val="004B5251"/>
    <w:rsid w:val="004C0453"/>
    <w:rsid w:val="004C7B3E"/>
    <w:rsid w:val="00513832"/>
    <w:rsid w:val="00526C37"/>
    <w:rsid w:val="00533047"/>
    <w:rsid w:val="00577B45"/>
    <w:rsid w:val="005854DB"/>
    <w:rsid w:val="00586832"/>
    <w:rsid w:val="005919AF"/>
    <w:rsid w:val="005A20E2"/>
    <w:rsid w:val="005B6A1A"/>
    <w:rsid w:val="005D2146"/>
    <w:rsid w:val="005F6388"/>
    <w:rsid w:val="00603328"/>
    <w:rsid w:val="006110E7"/>
    <w:rsid w:val="006329E1"/>
    <w:rsid w:val="00633E73"/>
    <w:rsid w:val="00655308"/>
    <w:rsid w:val="00664450"/>
    <w:rsid w:val="00685B4E"/>
    <w:rsid w:val="006936EB"/>
    <w:rsid w:val="006B2383"/>
    <w:rsid w:val="006B7B68"/>
    <w:rsid w:val="006D0144"/>
    <w:rsid w:val="006E3FC8"/>
    <w:rsid w:val="006F38DB"/>
    <w:rsid w:val="007157EF"/>
    <w:rsid w:val="0073670F"/>
    <w:rsid w:val="00740FCE"/>
    <w:rsid w:val="00753E67"/>
    <w:rsid w:val="00784AB5"/>
    <w:rsid w:val="007B17C4"/>
    <w:rsid w:val="007B1F5A"/>
    <w:rsid w:val="007B3AB6"/>
    <w:rsid w:val="007B5AFF"/>
    <w:rsid w:val="007C136F"/>
    <w:rsid w:val="007C5AF4"/>
    <w:rsid w:val="007D40E3"/>
    <w:rsid w:val="007D5767"/>
    <w:rsid w:val="007F793B"/>
    <w:rsid w:val="00813EC8"/>
    <w:rsid w:val="00817F8C"/>
    <w:rsid w:val="0083428B"/>
    <w:rsid w:val="00876F99"/>
    <w:rsid w:val="008820B3"/>
    <w:rsid w:val="00886169"/>
    <w:rsid w:val="0089410F"/>
    <w:rsid w:val="008965F6"/>
    <w:rsid w:val="008A2B5E"/>
    <w:rsid w:val="008D3386"/>
    <w:rsid w:val="008F704C"/>
    <w:rsid w:val="0090206C"/>
    <w:rsid w:val="00902998"/>
    <w:rsid w:val="00912C1B"/>
    <w:rsid w:val="0092125E"/>
    <w:rsid w:val="00924319"/>
    <w:rsid w:val="009355C2"/>
    <w:rsid w:val="00952A7A"/>
    <w:rsid w:val="00974BF8"/>
    <w:rsid w:val="009A3B33"/>
    <w:rsid w:val="009A45A0"/>
    <w:rsid w:val="009B35B5"/>
    <w:rsid w:val="009B4773"/>
    <w:rsid w:val="009D2556"/>
    <w:rsid w:val="009E603D"/>
    <w:rsid w:val="009E7A6C"/>
    <w:rsid w:val="00A630FD"/>
    <w:rsid w:val="00A67285"/>
    <w:rsid w:val="00A74908"/>
    <w:rsid w:val="00A91213"/>
    <w:rsid w:val="00A960DC"/>
    <w:rsid w:val="00AA29B1"/>
    <w:rsid w:val="00AA387F"/>
    <w:rsid w:val="00AA66D7"/>
    <w:rsid w:val="00AC3653"/>
    <w:rsid w:val="00AE0241"/>
    <w:rsid w:val="00AE5008"/>
    <w:rsid w:val="00B26302"/>
    <w:rsid w:val="00B37B3B"/>
    <w:rsid w:val="00B44C47"/>
    <w:rsid w:val="00B57756"/>
    <w:rsid w:val="00B57F4F"/>
    <w:rsid w:val="00B641D7"/>
    <w:rsid w:val="00B7636D"/>
    <w:rsid w:val="00B80CF1"/>
    <w:rsid w:val="00BA2A38"/>
    <w:rsid w:val="00BA31C4"/>
    <w:rsid w:val="00BB02E6"/>
    <w:rsid w:val="00BD0C60"/>
    <w:rsid w:val="00C17BCF"/>
    <w:rsid w:val="00C3246A"/>
    <w:rsid w:val="00C638F5"/>
    <w:rsid w:val="00C65564"/>
    <w:rsid w:val="00CA61D8"/>
    <w:rsid w:val="00CA632F"/>
    <w:rsid w:val="00CD1D98"/>
    <w:rsid w:val="00CF1267"/>
    <w:rsid w:val="00D13200"/>
    <w:rsid w:val="00D26769"/>
    <w:rsid w:val="00D27AF8"/>
    <w:rsid w:val="00D6543F"/>
    <w:rsid w:val="00D74E0C"/>
    <w:rsid w:val="00D94688"/>
    <w:rsid w:val="00DB5A2E"/>
    <w:rsid w:val="00DC0528"/>
    <w:rsid w:val="00DC1104"/>
    <w:rsid w:val="00DC7466"/>
    <w:rsid w:val="00DC7E1C"/>
    <w:rsid w:val="00DE65A2"/>
    <w:rsid w:val="00DF2DCC"/>
    <w:rsid w:val="00E01D0E"/>
    <w:rsid w:val="00E16215"/>
    <w:rsid w:val="00E31650"/>
    <w:rsid w:val="00E35169"/>
    <w:rsid w:val="00E53724"/>
    <w:rsid w:val="00E552C8"/>
    <w:rsid w:val="00E75006"/>
    <w:rsid w:val="00E84350"/>
    <w:rsid w:val="00E85863"/>
    <w:rsid w:val="00E91AE4"/>
    <w:rsid w:val="00EA431D"/>
    <w:rsid w:val="00EC4BCD"/>
    <w:rsid w:val="00F217D3"/>
    <w:rsid w:val="00F33F5E"/>
    <w:rsid w:val="00F60840"/>
    <w:rsid w:val="00F75B86"/>
    <w:rsid w:val="00F77933"/>
    <w:rsid w:val="00F8411A"/>
    <w:rsid w:val="00FC028F"/>
    <w:rsid w:val="00FC1405"/>
    <w:rsid w:val="00FF0913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77B3F"/>
  <w15:chartTrackingRefBased/>
  <w15:docId w15:val="{5B229A45-D972-4F7A-9297-4E19947D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85"/>
    <w:pPr>
      <w:spacing w:before="120" w:after="120" w:line="288" w:lineRule="auto"/>
    </w:pPr>
    <w:rPr>
      <w:color w:val="595959" w:themeColor="text1" w:themeTint="A6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03D"/>
    <w:pPr>
      <w:keepNext/>
      <w:keepLines/>
      <w:pBdr>
        <w:bottom w:val="single" w:sz="24" w:space="4" w:color="F0CDA1" w:themeColor="accent1"/>
      </w:pBdr>
      <w:spacing w:before="360"/>
      <w:outlineLvl w:val="0"/>
    </w:pPr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64450"/>
    <w:pPr>
      <w:spacing w:line="240" w:lineRule="auto"/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C6C1B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E29E4A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customStyle="1" w:styleId="HeaderChar">
    <w:name w:val="Header Char"/>
    <w:basedOn w:val="DefaultParagraphFont"/>
    <w:link w:val="Header"/>
    <w:uiPriority w:val="99"/>
    <w:rsid w:val="00A67285"/>
    <w:rPr>
      <w:rFonts w:cstheme="minorHAnsi"/>
      <w:i/>
      <w:color w:val="331D01"/>
      <w:sz w:val="24"/>
    </w:rPr>
  </w:style>
  <w:style w:type="paragraph" w:styleId="Footer">
    <w:name w:val="footer"/>
    <w:basedOn w:val="Normal"/>
    <w:link w:val="FooterChar"/>
    <w:uiPriority w:val="99"/>
    <w:rsid w:val="00F8411A"/>
    <w:pPr>
      <w:pBdr>
        <w:top w:val="single" w:sz="8" w:space="1" w:color="F0CDA1" w:themeColor="accent1"/>
      </w:pBdr>
      <w:tabs>
        <w:tab w:val="right" w:pos="1008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347AF5"/>
    <w:rPr>
      <w:color w:val="595959" w:themeColor="text1" w:themeTint="A6"/>
      <w:sz w:val="18"/>
    </w:rPr>
  </w:style>
  <w:style w:type="character" w:styleId="PlaceholderText">
    <w:name w:val="Placeholder Text"/>
    <w:basedOn w:val="DefaultParagraphFont"/>
    <w:uiPriority w:val="99"/>
    <w:semiHidden/>
    <w:rsid w:val="005A20E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54DB"/>
    <w:pPr>
      <w:spacing w:after="0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D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DB"/>
    <w:pPr>
      <w:spacing w:after="0" w:line="240" w:lineRule="auto"/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SubtitleChar">
    <w:name w:val="Subtitle Char"/>
    <w:basedOn w:val="DefaultParagraphFont"/>
    <w:link w:val="Subtitle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customStyle="1" w:styleId="Heading1Char">
    <w:name w:val="Heading 1 Char"/>
    <w:basedOn w:val="DefaultParagraphFont"/>
    <w:link w:val="Heading1"/>
    <w:uiPriority w:val="9"/>
    <w:rsid w:val="009E603D"/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customStyle="1" w:styleId="Default">
    <w:name w:val="Default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3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ListParagraph">
    <w:name w:val="List Paragraph"/>
    <w:basedOn w:val="Normal"/>
    <w:uiPriority w:val="34"/>
    <w:semiHidden/>
    <w:qFormat/>
    <w:rsid w:val="005D2146"/>
    <w:pPr>
      <w:ind w:left="720"/>
      <w:contextualSpacing/>
    </w:pPr>
  </w:style>
  <w:style w:type="character" w:styleId="SubtleEmphasis">
    <w:name w:val="Subtle Emphasis"/>
    <w:uiPriority w:val="19"/>
    <w:qFormat/>
    <w:rsid w:val="00A67285"/>
    <w:rPr>
      <w:rFonts w:asciiTheme="majorHAnsi" w:hAnsiTheme="majorHAnsi"/>
      <w:b/>
      <w:i/>
      <w:color w:val="107082" w:themeColor="accent2"/>
      <w:sz w:val="28"/>
    </w:rPr>
  </w:style>
  <w:style w:type="character" w:styleId="Emphasis">
    <w:name w:val="Emphasis"/>
    <w:uiPriority w:val="20"/>
    <w:semiHidden/>
    <w:qFormat/>
    <w:rsid w:val="00F33F5E"/>
    <w:rPr>
      <w:rFonts w:cstheme="minorHAnsi"/>
      <w:i/>
      <w:color w:val="331D01"/>
    </w:rPr>
  </w:style>
  <w:style w:type="character" w:styleId="IntenseEmphasis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TableGrid">
    <w:name w:val="Table Grid"/>
    <w:basedOn w:val="TableNormal"/>
    <w:uiPriority w:val="39"/>
    <w:rsid w:val="0007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85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F5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F5"/>
    <w:rPr>
      <w:rFonts w:asciiTheme="majorHAnsi" w:eastAsiaTheme="majorEastAsia" w:hAnsiTheme="majorHAnsi" w:cstheme="majorBidi"/>
      <w:i/>
      <w:iCs/>
      <w:color w:val="E29E4A" w:themeColor="accent1" w:themeShade="BF"/>
      <w:sz w:val="24"/>
    </w:rPr>
  </w:style>
  <w:style w:type="paragraph" w:styleId="TOCHeading">
    <w:name w:val="TOC Heading"/>
    <w:basedOn w:val="Normal"/>
    <w:next w:val="Normal"/>
    <w:uiPriority w:val="39"/>
    <w:semiHidden/>
    <w:qFormat/>
    <w:rsid w:val="00D94688"/>
    <w:pPr>
      <w:pBdr>
        <w:bottom w:val="single" w:sz="24" w:space="1" w:color="F0CDA1" w:themeColor="accent1"/>
      </w:pBdr>
    </w:pPr>
    <w:rPr>
      <w:rFonts w:asciiTheme="majorHAnsi" w:hAnsiTheme="majorHAnsi"/>
      <w:b/>
      <w:color w:val="107082" w:themeColor="accent2"/>
      <w:sz w:val="40"/>
    </w:rPr>
  </w:style>
  <w:style w:type="paragraph" w:styleId="TOC1">
    <w:name w:val="toc 1"/>
    <w:basedOn w:val="Normal"/>
    <w:next w:val="Normal"/>
    <w:autoRedefine/>
    <w:uiPriority w:val="39"/>
    <w:semiHidden/>
    <w:rsid w:val="001E1E58"/>
    <w:pPr>
      <w:spacing w:after="100"/>
    </w:pPr>
  </w:style>
  <w:style w:type="character" w:styleId="Hyperlink">
    <w:name w:val="Hyperlink"/>
    <w:basedOn w:val="DefaultParagraphFont"/>
    <w:uiPriority w:val="99"/>
    <w:semiHidden/>
    <w:rsid w:val="001E1E58"/>
    <w:rPr>
      <w:color w:val="0000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7C136F"/>
    <w:rPr>
      <w:sz w:val="16"/>
      <w:szCs w:val="16"/>
    </w:rPr>
  </w:style>
  <w:style w:type="paragraph" w:styleId="NoSpacing">
    <w:name w:val="No Spacing"/>
    <w:uiPriority w:val="1"/>
    <w:semiHidden/>
    <w:qFormat/>
    <w:rsid w:val="009B35B5"/>
    <w:pPr>
      <w:spacing w:after="0" w:line="240" w:lineRule="auto"/>
    </w:pPr>
    <w:rPr>
      <w:i/>
      <w:color w:val="595959" w:themeColor="text1" w:themeTint="A6"/>
      <w:sz w:val="24"/>
    </w:rPr>
  </w:style>
  <w:style w:type="paragraph" w:styleId="ListBullet">
    <w:name w:val="List Bullet"/>
    <w:basedOn w:val="Normal"/>
    <w:uiPriority w:val="99"/>
    <w:semiHidden/>
    <w:rsid w:val="0003123C"/>
    <w:pPr>
      <w:numPr>
        <w:numId w:val="16"/>
      </w:numPr>
      <w:spacing w:before="0" w:after="200" w:line="276" w:lineRule="auto"/>
      <w:ind w:left="340" w:hanging="340"/>
    </w:pPr>
  </w:style>
  <w:style w:type="paragraph" w:styleId="ListNumber">
    <w:name w:val="List Number"/>
    <w:basedOn w:val="Normal"/>
    <w:uiPriority w:val="99"/>
    <w:rsid w:val="00685B4E"/>
    <w:pPr>
      <w:numPr>
        <w:numId w:val="32"/>
      </w:numPr>
      <w:spacing w:before="0" w:line="276" w:lineRule="auto"/>
    </w:pPr>
  </w:style>
  <w:style w:type="character" w:styleId="Strong">
    <w:name w:val="Strong"/>
    <w:basedOn w:val="DefaultParagraphFont"/>
    <w:uiPriority w:val="22"/>
    <w:semiHidden/>
    <w:qFormat/>
    <w:rsid w:val="00BA31C4"/>
    <w:rPr>
      <w:b/>
      <w:bCs/>
    </w:rPr>
  </w:style>
  <w:style w:type="character" w:customStyle="1" w:styleId="Bold">
    <w:name w:val="Bold"/>
    <w:uiPriority w:val="1"/>
    <w:semiHidden/>
    <w:qFormat/>
    <w:rsid w:val="00BA31C4"/>
    <w:rPr>
      <w:b/>
      <w:bCs/>
    </w:rPr>
  </w:style>
  <w:style w:type="paragraph" w:styleId="ListBullet2">
    <w:name w:val="List Bullet 2"/>
    <w:basedOn w:val="Normal"/>
    <w:uiPriority w:val="99"/>
    <w:semiHidden/>
    <w:rsid w:val="00D27AF8"/>
    <w:pPr>
      <w:numPr>
        <w:numId w:val="35"/>
      </w:numPr>
      <w:spacing w:before="0"/>
    </w:pPr>
  </w:style>
  <w:style w:type="paragraph" w:customStyle="1" w:styleId="Graphheading1">
    <w:name w:val="Graph heading 1"/>
    <w:basedOn w:val="Normal"/>
    <w:semiHidden/>
    <w:qFormat/>
    <w:rsid w:val="008965F6"/>
    <w:pPr>
      <w:spacing w:after="60" w:line="240" w:lineRule="auto"/>
    </w:pPr>
    <w:rPr>
      <w:b/>
      <w:color w:val="054854" w:themeColor="accent3"/>
    </w:rPr>
  </w:style>
  <w:style w:type="paragraph" w:customStyle="1" w:styleId="Graphheading2">
    <w:name w:val="Graph heading 2"/>
    <w:basedOn w:val="Normal"/>
    <w:semiHidden/>
    <w:qFormat/>
    <w:rsid w:val="00664450"/>
    <w:pPr>
      <w:spacing w:after="60" w:line="240" w:lineRule="auto"/>
    </w:pPr>
    <w:rPr>
      <w:b/>
      <w:color w:val="F99927" w:themeColor="accent5"/>
    </w:rPr>
  </w:style>
  <w:style w:type="paragraph" w:customStyle="1" w:styleId="Graphheading3">
    <w:name w:val="Graph heading 3"/>
    <w:basedOn w:val="Normal"/>
    <w:semiHidden/>
    <w:qFormat/>
    <w:rsid w:val="00664450"/>
    <w:pPr>
      <w:spacing w:after="60" w:line="240" w:lineRule="auto"/>
    </w:pPr>
    <w:rPr>
      <w:b/>
      <w:color w:val="EC7216" w:themeColor="accent6"/>
    </w:rPr>
  </w:style>
  <w:style w:type="paragraph" w:customStyle="1" w:styleId="Graphheading4">
    <w:name w:val="Graph heading 4"/>
    <w:basedOn w:val="Normal"/>
    <w:semiHidden/>
    <w:qFormat/>
    <w:rsid w:val="008965F6"/>
    <w:pPr>
      <w:spacing w:after="60" w:line="240" w:lineRule="auto"/>
    </w:pPr>
    <w:rPr>
      <w:b/>
      <w:color w:val="107082" w:themeColor="accent2"/>
    </w:rPr>
  </w:style>
  <w:style w:type="paragraph" w:customStyle="1" w:styleId="Graphbullet">
    <w:name w:val="Graph bullet"/>
    <w:basedOn w:val="Normal"/>
    <w:semiHidden/>
    <w:qFormat/>
    <w:rsid w:val="008965F6"/>
    <w:pPr>
      <w:numPr>
        <w:numId w:val="28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2">
    <w:name w:val="Graph bullet 2"/>
    <w:basedOn w:val="Normal"/>
    <w:semiHidden/>
    <w:qFormat/>
    <w:rsid w:val="008965F6"/>
    <w:pPr>
      <w:numPr>
        <w:numId w:val="30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3">
    <w:name w:val="Graph bullet 3"/>
    <w:basedOn w:val="Normal"/>
    <w:semiHidden/>
    <w:qFormat/>
    <w:rsid w:val="008965F6"/>
    <w:pPr>
      <w:numPr>
        <w:numId w:val="29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4">
    <w:name w:val="Graph bullet 4"/>
    <w:basedOn w:val="Normal"/>
    <w:semiHidden/>
    <w:qFormat/>
    <w:rsid w:val="008965F6"/>
    <w:pPr>
      <w:numPr>
        <w:numId w:val="31"/>
      </w:numPr>
      <w:spacing w:before="0" w:after="0" w:line="240" w:lineRule="auto"/>
      <w:ind w:left="284" w:hanging="284"/>
    </w:pPr>
    <w:rPr>
      <w:sz w:val="20"/>
    </w:rPr>
  </w:style>
  <w:style w:type="paragraph" w:customStyle="1" w:styleId="TableTextLarge">
    <w:name w:val="Table Text Large"/>
    <w:basedOn w:val="Normal"/>
    <w:semiHidden/>
    <w:qFormat/>
    <w:rsid w:val="00F77933"/>
    <w:pPr>
      <w:spacing w:before="0" w:after="0" w:line="240" w:lineRule="auto"/>
    </w:pPr>
    <w:rPr>
      <w:color w:val="2F2F2F"/>
      <w:sz w:val="18"/>
    </w:rPr>
  </w:style>
  <w:style w:type="paragraph" w:styleId="ListNumber2">
    <w:name w:val="List Number 2"/>
    <w:basedOn w:val="Normal"/>
    <w:uiPriority w:val="99"/>
    <w:rsid w:val="00685B4E"/>
    <w:pPr>
      <w:numPr>
        <w:ilvl w:val="1"/>
        <w:numId w:val="32"/>
      </w:numPr>
      <w:spacing w:before="0" w:line="271" w:lineRule="auto"/>
    </w:pPr>
  </w:style>
  <w:style w:type="paragraph" w:customStyle="1" w:styleId="Checkbox">
    <w:name w:val="Checkbox"/>
    <w:basedOn w:val="Normal"/>
    <w:qFormat/>
    <w:rsid w:val="00A67285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TYA\AppData\Roaming\Microsoft\Templates\Home%20business%20startup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6C74269F424344B967DBB818E66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5C455-D43F-44B9-BD8A-7E2103E32E17}"/>
      </w:docPartPr>
      <w:docPartBody>
        <w:p w:rsidR="00B402B7" w:rsidRDefault="00000000">
          <w:pPr>
            <w:pStyle w:val="016C74269F424344B967DBB818E662D7"/>
          </w:pPr>
          <w:r w:rsidRPr="005854DB">
            <w:t>HOME-BASED AGENCY</w:t>
          </w:r>
        </w:p>
      </w:docPartBody>
    </w:docPart>
    <w:docPart>
      <w:docPartPr>
        <w:name w:val="C3F86AE98DE8480AAFA280C5F755C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4DFB2-C3B7-4BD5-A367-C5DEBCA1B3C2}"/>
      </w:docPartPr>
      <w:docPartBody>
        <w:p w:rsidR="00B402B7" w:rsidRDefault="00000000">
          <w:pPr>
            <w:pStyle w:val="C3F86AE98DE8480AAFA280C5F755CE6E"/>
          </w:pPr>
          <w:r w:rsidRPr="005854DB">
            <w:t>Startup Checklist</w:t>
          </w:r>
        </w:p>
      </w:docPartBody>
    </w:docPart>
    <w:docPart>
      <w:docPartPr>
        <w:name w:val="F2131B75DD2D46458D1B6DBC13CF0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79BED-2C75-4B94-9733-61E184300BBF}"/>
      </w:docPartPr>
      <w:docPartBody>
        <w:p w:rsidR="00B402B7" w:rsidRDefault="00000000">
          <w:pPr>
            <w:pStyle w:val="F2131B75DD2D46458D1B6DBC13CF0A67"/>
          </w:pPr>
          <w:r w:rsidRPr="00685B4E">
            <w:t>Conduct a personal evaluation to determine why you want to start a business.</w:t>
          </w:r>
        </w:p>
      </w:docPartBody>
    </w:docPart>
    <w:docPart>
      <w:docPartPr>
        <w:name w:val="92D2390A8DCB48568E769E11CC594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720E8-20CB-4FAE-B017-1452E9C0F1DB}"/>
      </w:docPartPr>
      <w:docPartBody>
        <w:p w:rsidR="00B402B7" w:rsidRDefault="00000000">
          <w:pPr>
            <w:pStyle w:val="92D2390A8DCB48568E769E11CC594EF1"/>
          </w:pPr>
          <w:r w:rsidRPr="00685B4E">
            <w:t>Create a business plan:</w:t>
          </w:r>
        </w:p>
      </w:docPartBody>
    </w:docPart>
    <w:docPart>
      <w:docPartPr>
        <w:name w:val="2347E8F1E82C429F97453EFCD385A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D0E3C-3DFE-4E21-8948-0EA375A33CB4}"/>
      </w:docPartPr>
      <w:docPartBody>
        <w:p w:rsidR="00B402B7" w:rsidRDefault="00000000">
          <w:pPr>
            <w:pStyle w:val="2347E8F1E82C429F97453EFCD385ADD5"/>
          </w:pPr>
          <w:r w:rsidRPr="00685B4E">
            <w:t>What do we do?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C9"/>
    <w:rsid w:val="00155D89"/>
    <w:rsid w:val="00586832"/>
    <w:rsid w:val="00603328"/>
    <w:rsid w:val="007D5CC9"/>
    <w:rsid w:val="00B402B7"/>
    <w:rsid w:val="00C07D50"/>
    <w:rsid w:val="00FC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6C74269F424344B967DBB818E662D7">
    <w:name w:val="016C74269F424344B967DBB818E662D7"/>
  </w:style>
  <w:style w:type="paragraph" w:customStyle="1" w:styleId="C3F86AE98DE8480AAFA280C5F755CE6E">
    <w:name w:val="C3F86AE98DE8480AAFA280C5F755CE6E"/>
  </w:style>
  <w:style w:type="paragraph" w:customStyle="1" w:styleId="F2131B75DD2D46458D1B6DBC13CF0A67">
    <w:name w:val="F2131B75DD2D46458D1B6DBC13CF0A67"/>
  </w:style>
  <w:style w:type="paragraph" w:customStyle="1" w:styleId="92D2390A8DCB48568E769E11CC594EF1">
    <w:name w:val="92D2390A8DCB48568E769E11CC594EF1"/>
  </w:style>
  <w:style w:type="paragraph" w:customStyle="1" w:styleId="2347E8F1E82C429F97453EFCD385ADD5">
    <w:name w:val="2347E8F1E82C429F97453EFCD385AD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Software Engineering Project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6DF1BE-4256-448F-A640-C9F03A0B7C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E37A00-9097-4418-AAC3-EE764BD19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9D665E-9F2B-4523-84BE-A4382ED5311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5.xml><?xml version="1.0" encoding="utf-8"?>
<ds:datastoreItem xmlns:ds="http://schemas.openxmlformats.org/officeDocument/2006/customXml" ds:itemID="{163BC185-8E20-4ACF-97AA-9CAB70B391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 business startup checklist</Template>
  <TotalTime>5</TotalTime>
  <Pages>12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→ CRUD generator</dc:title>
  <dc:subject/>
  <dc:creator/>
  <cp:keywords/>
  <dc:description/>
  <cp:lastModifiedBy>adityashermale@gmail.com</cp:lastModifiedBy>
  <cp:revision>2</cp:revision>
  <dcterms:created xsi:type="dcterms:W3CDTF">2026-02-20T16:34:00Z</dcterms:created>
  <dcterms:modified xsi:type="dcterms:W3CDTF">2026-02-24T17:12:00Z</dcterms:modified>
  <cp:contentStatus>Workload Management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